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E05" w:rsidRDefault="00A313A0" w:rsidP="00722E05">
      <w:pPr>
        <w:pStyle w:val="Title"/>
      </w:pPr>
      <w:r>
        <w:t xml:space="preserve">Amiga Power Analysis </w:t>
      </w:r>
      <w:r w:rsidR="001934F7">
        <w:t xml:space="preserve"> Tool - </w:t>
      </w:r>
      <w:r w:rsidR="00722E05">
        <w:t>User Manual</w:t>
      </w:r>
    </w:p>
    <w:p w:rsidR="00722E05" w:rsidRPr="002746E6" w:rsidRDefault="003F3C07" w:rsidP="00722E05">
      <w:pPr>
        <w:pStyle w:val="Subtitle"/>
        <w:spacing w:after="0" w:line="360" w:lineRule="auto"/>
      </w:pPr>
      <w:r>
        <w:fldChar w:fldCharType="begin"/>
      </w:r>
      <w:r>
        <w:instrText xml:space="preserve"> DATE \@ "dd MMMM yyyy" </w:instrText>
      </w:r>
      <w:r>
        <w:fldChar w:fldCharType="separate"/>
      </w:r>
      <w:r w:rsidR="001D1CDD">
        <w:rPr>
          <w:noProof/>
        </w:rPr>
        <w:t>29 March 2016</w:t>
      </w:r>
      <w:r>
        <w:fldChar w:fldCharType="end"/>
      </w:r>
      <w:r>
        <w:t xml:space="preserve"> </w:t>
      </w:r>
      <w:r w:rsidR="00722E05">
        <w:t xml:space="preserve">– </w:t>
      </w:r>
      <w:r w:rsidR="00A313A0">
        <w:t>Amiga Power Analysis Ver</w:t>
      </w:r>
      <w:r w:rsidR="009A1D67">
        <w:t>s</w:t>
      </w:r>
      <w:r w:rsidR="00A313A0">
        <w:t>ion 1</w:t>
      </w:r>
      <w:r w:rsidR="00722E05">
        <w:t>.</w:t>
      </w:r>
      <w:r w:rsidR="00B05D41">
        <w:t>1</w:t>
      </w:r>
    </w:p>
    <w:p w:rsidR="00722E05" w:rsidRDefault="00722E05" w:rsidP="00722E05">
      <w:pPr>
        <w:pStyle w:val="Heading1"/>
      </w:pPr>
      <w:r>
        <w:t>Introduction</w:t>
      </w:r>
    </w:p>
    <w:p w:rsidR="00A313A0" w:rsidRDefault="00122535" w:rsidP="00122535">
      <w:r w:rsidRPr="00122535">
        <w:t>An important task in the field of environmental risk assessment (ERA) is to test whether new varieties have a similar effect on the environment as appropriate, conventional counterparts (EFSA 2010). To address this issue, field trials are designed to compare new varieties with their conventional counterparts (comparators) with respect to the effect on abundance of non-target organisms (NTOs). Using statistical testing, for each NTO measurement unit (or endpoint) it can be determined whether both varieties have a similar effect on the abundance.</w:t>
      </w:r>
      <w:r>
        <w:t xml:space="preserve"> With the Amiga Power Analysis tool, </w:t>
      </w:r>
      <w:r w:rsidR="00A313A0">
        <w:t xml:space="preserve">you can calculate the necessary replication for assessing differences and equivalences between a </w:t>
      </w:r>
      <w:r w:rsidR="002E3FDC" w:rsidRPr="002E3FDC">
        <w:t>test and a comparator plant variety under different data models for count and continuous data</w:t>
      </w:r>
      <w:r w:rsidR="00A313A0">
        <w:t>.</w:t>
      </w:r>
    </w:p>
    <w:p w:rsidR="00422153" w:rsidRDefault="00A313A0" w:rsidP="00422153">
      <w:r>
        <w:t xml:space="preserve">This tool </w:t>
      </w:r>
      <w:r w:rsidR="00005806">
        <w:t>builds on EFSA recommendations (Perry et al. 2009, EFSA 2010) and work in the AMIGA proje</w:t>
      </w:r>
      <w:r w:rsidR="00422153">
        <w:t>ct (Goedhart et al. 2013, 2014</w:t>
      </w:r>
      <w:r w:rsidR="00710562">
        <w:t>, van der Voet et al. 2015</w:t>
      </w:r>
      <w:r w:rsidR="00422153">
        <w:t>).</w:t>
      </w:r>
      <w:r w:rsidR="00005806">
        <w:t xml:space="preserve"> It </w:t>
      </w:r>
      <w:r>
        <w:t>allows to specify the experimental design, additional factors in the experiment, and the method of statistical analysis that will be used.</w:t>
      </w:r>
      <w:r w:rsidR="00005806">
        <w:t xml:space="preserve"> The power of difference tests and equivalence tests (Schuirmann et al. 1987, Perry et al. 2009) is calculated.</w:t>
      </w:r>
      <w:r w:rsidR="00422153" w:rsidRPr="00422153">
        <w:t xml:space="preserve"> </w:t>
      </w:r>
      <w:r w:rsidR="00422153">
        <w:t>Difference tests are classical tests where the null hypothesis states equality of mean values. For equivalence tests Limits of Concern (LoCs) have to be specified. The null hypothesis of the equivalence test is that the ratio of test and comparator means is at or outside the LoC(s), against the alternative hypothesis that the ratio is within the LoC boundaries.</w:t>
      </w:r>
    </w:p>
    <w:p w:rsidR="00005806" w:rsidRPr="00005806" w:rsidRDefault="00005806" w:rsidP="00005806">
      <w:r w:rsidRPr="00005806">
        <w:t xml:space="preserve">This program was developed in the AMIGA project (Assessing and monitoring the impacts of genetically modified plants on agro-ecosystems, </w:t>
      </w:r>
      <w:hyperlink r:id="rId9" w:history="1">
        <w:r w:rsidRPr="00005806">
          <w:rPr>
            <w:rStyle w:val="Hyperlink"/>
          </w:rPr>
          <w:t>http://www.amigaproject.eu/</w:t>
        </w:r>
      </w:hyperlink>
      <w:r w:rsidRPr="00005806">
        <w:t>) on the amount of replication needed in field trials for GMO safety assessment.</w:t>
      </w:r>
    </w:p>
    <w:p w:rsidR="00005806" w:rsidRPr="00A053B2" w:rsidRDefault="00005806" w:rsidP="00A313A0">
      <w:pPr>
        <w:rPr>
          <w:lang w:val="nl-NL"/>
        </w:rPr>
      </w:pPr>
      <w:r w:rsidRPr="00005806">
        <w:t xml:space="preserve">The </w:t>
      </w:r>
      <w:r w:rsidR="00A053B2">
        <w:t xml:space="preserve">software </w:t>
      </w:r>
      <w:r w:rsidRPr="00005806">
        <w:t>was developed by the Biometris department of Wageningen University and Research centre (</w:t>
      </w:r>
      <w:hyperlink r:id="rId10" w:history="1">
        <w:r w:rsidRPr="00005806">
          <w:rPr>
            <w:rStyle w:val="Hyperlink"/>
          </w:rPr>
          <w:t>http://www.biometris.nl/</w:t>
        </w:r>
      </w:hyperlink>
      <w:r w:rsidR="00A053B2">
        <w:t xml:space="preserve">). </w:t>
      </w:r>
      <w:r w:rsidR="00A053B2" w:rsidRPr="00A053B2">
        <w:rPr>
          <w:lang w:val="nl-NL"/>
        </w:rPr>
        <w:t xml:space="preserve">Software developers: </w:t>
      </w:r>
      <w:r w:rsidRPr="00A053B2">
        <w:rPr>
          <w:lang w:val="nl-NL"/>
        </w:rPr>
        <w:t>Johannes Kruisselbrink, Paul Goedhart, Hilko van der Voet</w:t>
      </w:r>
      <w:r w:rsidR="008A1C43" w:rsidRPr="00A053B2">
        <w:rPr>
          <w:lang w:val="nl-NL"/>
        </w:rPr>
        <w:t>.</w:t>
      </w:r>
    </w:p>
    <w:p w:rsidR="00722E05" w:rsidRDefault="00722E05" w:rsidP="00722E05">
      <w:pPr>
        <w:pStyle w:val="Heading1"/>
      </w:pPr>
      <w:r w:rsidRPr="00853042">
        <w:t>Installation instructions</w:t>
      </w:r>
    </w:p>
    <w:p w:rsidR="00722E05" w:rsidRDefault="009A6020" w:rsidP="00722E05">
      <w:pPr>
        <w:pStyle w:val="Heading2"/>
      </w:pPr>
      <w:r>
        <w:t>Prerequisites</w:t>
      </w:r>
    </w:p>
    <w:p w:rsidR="003F3C07" w:rsidRDefault="003F3C07" w:rsidP="003F3C07">
      <w:r>
        <w:t>The software is developed for Windows 7 and requires .NET 4.5 client framework. It has not been tested on earlier or later releases of MS Windows.</w:t>
      </w:r>
    </w:p>
    <w:p w:rsidR="003F3C07" w:rsidRPr="003F3C07" w:rsidRDefault="003F3C07" w:rsidP="003F3C07">
      <w:r>
        <w:t>This software requires the installation of the statistical software R, version 3.0.0 or higher. If not already installed, it is best to install R before the installation of the this software.</w:t>
      </w:r>
    </w:p>
    <w:p w:rsidR="00E83582" w:rsidRDefault="00C84505" w:rsidP="003F3C07">
      <w:r>
        <w:t>Follow the steps below t</w:t>
      </w:r>
      <w:r w:rsidR="003F3C07">
        <w:t>o install R</w:t>
      </w:r>
      <w:r w:rsidR="00E83582">
        <w:t>:</w:t>
      </w:r>
    </w:p>
    <w:p w:rsidR="00323465" w:rsidRDefault="00323465" w:rsidP="00323465">
      <w:r w:rsidRPr="00323465">
        <w:rPr>
          <w:b/>
        </w:rPr>
        <w:t>Step 1:</w:t>
      </w:r>
      <w:r>
        <w:t xml:space="preserve"> </w:t>
      </w:r>
      <w:r w:rsidR="00E83582">
        <w:t>G</w:t>
      </w:r>
      <w:r w:rsidR="003F3C07">
        <w:t xml:space="preserve">o to the R website for downloading the Windows version on </w:t>
      </w:r>
      <w:hyperlink r:id="rId11" w:history="1">
        <w:r w:rsidR="003F3C07" w:rsidRPr="00F827C2">
          <w:rPr>
            <w:rStyle w:val="Hyperlink"/>
          </w:rPr>
          <w:t>http://cran.rstudio.org</w:t>
        </w:r>
      </w:hyperlink>
      <w:r w:rsidR="00E83582">
        <w:t>.</w:t>
      </w:r>
    </w:p>
    <w:p w:rsidR="00E83582" w:rsidRDefault="00323465" w:rsidP="00323465">
      <w:r w:rsidRPr="00323465">
        <w:rPr>
          <w:b/>
        </w:rPr>
        <w:t>Step 2:</w:t>
      </w:r>
      <w:r>
        <w:t xml:space="preserve"> </w:t>
      </w:r>
      <w:r w:rsidR="003F3C07">
        <w:t xml:space="preserve">Click on the link "Download </w:t>
      </w:r>
      <w:r w:rsidR="003F3C07" w:rsidRPr="00E83582">
        <w:rPr>
          <w:i/>
        </w:rPr>
        <w:t>R.x.x.x</w:t>
      </w:r>
      <w:r w:rsidR="003F3C07">
        <w:t xml:space="preserve"> for Windows". This starts downloading R.</w:t>
      </w:r>
      <w:r w:rsidR="002A5813" w:rsidRPr="002A5813">
        <w:rPr>
          <w:i/>
        </w:rPr>
        <w:t>x</w:t>
      </w:r>
      <w:r w:rsidR="002A5813">
        <w:t>.</w:t>
      </w:r>
      <w:r w:rsidR="002A5813" w:rsidRPr="002A5813">
        <w:rPr>
          <w:i/>
        </w:rPr>
        <w:t>x</w:t>
      </w:r>
      <w:r w:rsidR="002A5813">
        <w:t>.</w:t>
      </w:r>
      <w:r w:rsidR="002A5813" w:rsidRPr="002A5813">
        <w:rPr>
          <w:i/>
        </w:rPr>
        <w:t>x</w:t>
      </w:r>
      <w:r w:rsidR="003F3C07">
        <w:t>-win.e</w:t>
      </w:r>
      <w:r w:rsidR="00E83582">
        <w:t>xe file for both 32 and 64 bit.</w:t>
      </w:r>
    </w:p>
    <w:p w:rsidR="003F3C07" w:rsidRDefault="00323465" w:rsidP="00323465">
      <w:r w:rsidRPr="00323465">
        <w:rPr>
          <w:b/>
        </w:rPr>
        <w:t>Step 3:</w:t>
      </w:r>
      <w:r>
        <w:t xml:space="preserve"> </w:t>
      </w:r>
      <w:r w:rsidR="003F3C07">
        <w:t>After downloading, double click this file to ins</w:t>
      </w:r>
      <w:r w:rsidR="00861072">
        <w:t>tall R.</w:t>
      </w:r>
      <w:r w:rsidRPr="00323465">
        <w:t xml:space="preserve"> </w:t>
      </w:r>
      <w:r w:rsidRPr="00323465">
        <w:rPr>
          <w:b/>
        </w:rPr>
        <w:t>Important:</w:t>
      </w:r>
      <w:r w:rsidRPr="00323465">
        <w:t xml:space="preserve"> Make sure that you keep the default setting under Additional Tasks: "Save version number in registry" checked.</w:t>
      </w:r>
    </w:p>
    <w:p w:rsidR="00406102" w:rsidRDefault="00323465" w:rsidP="00406102">
      <w:r w:rsidRPr="00323465">
        <w:rPr>
          <w:b/>
        </w:rPr>
        <w:t>Step 4:</w:t>
      </w:r>
      <w:r>
        <w:t xml:space="preserve"> </w:t>
      </w:r>
      <w:r w:rsidR="00406102">
        <w:t xml:space="preserve"> Start R and install the</w:t>
      </w:r>
      <w:r w:rsidR="00F33000">
        <w:t xml:space="preserve"> packages </w:t>
      </w:r>
      <w:r w:rsidR="00406102">
        <w:t xml:space="preserve">lsmeans, </w:t>
      </w:r>
      <w:r w:rsidR="006200D9">
        <w:t xml:space="preserve">MASS, </w:t>
      </w:r>
      <w:r w:rsidR="00406102">
        <w:t>reshape</w:t>
      </w:r>
      <w:r w:rsidR="00F33000">
        <w:t xml:space="preserve">, which are required by the software. This can be done </w:t>
      </w:r>
      <w:r w:rsidR="00406102">
        <w:t xml:space="preserve">by typing: </w:t>
      </w:r>
    </w:p>
    <w:p w:rsidR="006200D9" w:rsidRDefault="006200D9" w:rsidP="00F33000">
      <w:pPr>
        <w:spacing w:after="0"/>
        <w:rPr>
          <w:sz w:val="18"/>
          <w:szCs w:val="18"/>
        </w:rPr>
      </w:pPr>
      <w:r>
        <w:tab/>
      </w:r>
      <w:r>
        <w:rPr>
          <w:sz w:val="18"/>
          <w:szCs w:val="18"/>
        </w:rPr>
        <w:t>install.packages("lsmeans")</w:t>
      </w:r>
      <w:r>
        <w:rPr>
          <w:sz w:val="18"/>
          <w:szCs w:val="18"/>
        </w:rPr>
        <w:br/>
      </w:r>
      <w:r>
        <w:tab/>
      </w:r>
      <w:r>
        <w:rPr>
          <w:sz w:val="18"/>
          <w:szCs w:val="18"/>
        </w:rPr>
        <w:t>install.packages("</w:t>
      </w:r>
      <w:r>
        <w:rPr>
          <w:sz w:val="18"/>
          <w:szCs w:val="18"/>
        </w:rPr>
        <w:t>MASS</w:t>
      </w:r>
      <w:r>
        <w:rPr>
          <w:sz w:val="18"/>
          <w:szCs w:val="18"/>
        </w:rPr>
        <w:t>")</w:t>
      </w:r>
    </w:p>
    <w:p w:rsidR="003F3C07" w:rsidRPr="00323465" w:rsidRDefault="00422153" w:rsidP="00422153">
      <w:pPr>
        <w:rPr>
          <w:i/>
        </w:rPr>
      </w:pPr>
      <w:r>
        <w:rPr>
          <w:sz w:val="18"/>
          <w:szCs w:val="18"/>
        </w:rPr>
        <w:tab/>
        <w:t>install.packages("reshape")</w:t>
      </w:r>
    </w:p>
    <w:p w:rsidR="00722E05" w:rsidRDefault="00722E05" w:rsidP="00722E05">
      <w:pPr>
        <w:pStyle w:val="Heading2"/>
      </w:pPr>
      <w:r>
        <w:lastRenderedPageBreak/>
        <w:t>Installation Steps</w:t>
      </w:r>
    </w:p>
    <w:p w:rsidR="00422153" w:rsidRDefault="00722E05" w:rsidP="00422153">
      <w:r w:rsidRPr="00810EFD">
        <w:rPr>
          <w:b/>
        </w:rPr>
        <w:t xml:space="preserve">Step 1: </w:t>
      </w:r>
      <w:r w:rsidR="00422153">
        <w:t>Double click the appropriate installation file depending on whether your operating system is 32 or 64 bit. (AmigaPowerAnalysis.Installer.Win32.msi or AmigaPowerAnalysis.Installer.Win64.msi). This will run a standard installation. Follow the instructions on the screen – the suggested default settings should apply in most situations.</w:t>
      </w:r>
    </w:p>
    <w:p w:rsidR="00722E05" w:rsidRDefault="00722E05" w:rsidP="00722E05">
      <w:pPr>
        <w:rPr>
          <w:noProof/>
          <w:lang w:eastAsia="en-GB"/>
        </w:rPr>
      </w:pPr>
      <w:r w:rsidRPr="00810EFD">
        <w:rPr>
          <w:b/>
        </w:rPr>
        <w:t xml:space="preserve">Step </w:t>
      </w:r>
      <w:r w:rsidR="00A313A0">
        <w:rPr>
          <w:b/>
        </w:rPr>
        <w:t>2</w:t>
      </w:r>
      <w:r w:rsidRPr="00810EFD">
        <w:rPr>
          <w:b/>
        </w:rPr>
        <w:t>:</w:t>
      </w:r>
      <w:r>
        <w:t xml:space="preserve"> Start </w:t>
      </w:r>
      <w:r w:rsidR="00A313A0">
        <w:t xml:space="preserve">Amiga Power Analysis </w:t>
      </w:r>
      <w:r>
        <w:t>using the desktop shortcut, from the start menu, or from the installation directory.</w:t>
      </w:r>
      <w:r w:rsidRPr="00140697">
        <w:rPr>
          <w:noProof/>
          <w:lang w:eastAsia="en-GB"/>
        </w:rPr>
        <w:t xml:space="preserve"> </w:t>
      </w:r>
    </w:p>
    <w:p w:rsidR="00722E05" w:rsidRDefault="0024610B" w:rsidP="00722E05">
      <w:pPr>
        <w:jc w:val="center"/>
      </w:pPr>
      <w:r>
        <w:rPr>
          <w:noProof/>
          <w:lang w:eastAsia="en-GB"/>
        </w:rPr>
        <w:drawing>
          <wp:inline distT="0" distB="0" distL="0" distR="0" wp14:anchorId="510900C8" wp14:editId="1AA31B89">
            <wp:extent cx="714375" cy="809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14375" cy="809625"/>
                    </a:xfrm>
                    <a:prstGeom prst="rect">
                      <a:avLst/>
                    </a:prstGeom>
                  </pic:spPr>
                </pic:pic>
              </a:graphicData>
            </a:graphic>
          </wp:inline>
        </w:drawing>
      </w:r>
      <w:bookmarkStart w:id="0" w:name="_GoBack"/>
      <w:bookmarkEnd w:id="0"/>
    </w:p>
    <w:p w:rsidR="00722E05" w:rsidRDefault="00722E05" w:rsidP="00722E05">
      <w:pPr>
        <w:pStyle w:val="Heading1"/>
      </w:pPr>
      <w:r>
        <w:t>Getting Started</w:t>
      </w:r>
    </w:p>
    <w:p w:rsidR="00722E05" w:rsidRDefault="00B61E72" w:rsidP="00722E05">
      <w:r w:rsidRPr="00B61E72">
        <w:t>Start by opening an existing file or creating a new file.</w:t>
      </w:r>
      <w:r>
        <w:t xml:space="preserve"> </w:t>
      </w:r>
      <w:r w:rsidR="00217378">
        <w:t>The user interface of Amiga Power Analysis is divided into tabs.</w:t>
      </w:r>
      <w:r>
        <w:t xml:space="preserve"> In the sections below, the functionality of each tab will be explained separately.</w:t>
      </w:r>
    </w:p>
    <w:p w:rsidR="00D468A2" w:rsidRDefault="00682B75" w:rsidP="009A6020">
      <w:pPr>
        <w:spacing w:before="240"/>
        <w:jc w:val="center"/>
      </w:pPr>
      <w:r>
        <w:rPr>
          <w:noProof/>
          <w:lang w:eastAsia="en-GB"/>
        </w:rPr>
        <w:drawing>
          <wp:inline distT="0" distB="0" distL="0" distR="0" wp14:anchorId="106F336C" wp14:editId="1A4E1DE9">
            <wp:extent cx="5760720" cy="392214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922140"/>
                    </a:xfrm>
                    <a:prstGeom prst="rect">
                      <a:avLst/>
                    </a:prstGeom>
                  </pic:spPr>
                </pic:pic>
              </a:graphicData>
            </a:graphic>
          </wp:inline>
        </w:drawing>
      </w:r>
    </w:p>
    <w:p w:rsidR="00C86DCE" w:rsidRDefault="00217378" w:rsidP="00C86DCE">
      <w:pPr>
        <w:pStyle w:val="Heading2"/>
      </w:pPr>
      <w:r>
        <w:t>Endpoints</w:t>
      </w:r>
    </w:p>
    <w:p w:rsidR="00187DB4" w:rsidRDefault="009A6020" w:rsidP="00187DB4">
      <w:r>
        <w:t xml:space="preserve">In the </w:t>
      </w:r>
      <w:r w:rsidRPr="0061083A">
        <w:rPr>
          <w:i/>
        </w:rPr>
        <w:t>endpoints</w:t>
      </w:r>
      <w:r>
        <w:t xml:space="preserve"> tab, the </w:t>
      </w:r>
      <w:r w:rsidR="00187DB4">
        <w:t>endpoints</w:t>
      </w:r>
      <w:r>
        <w:t xml:space="preserve"> that are of interest in the field trial are to be specified</w:t>
      </w:r>
      <w:r w:rsidR="00655325">
        <w:t>.</w:t>
      </w:r>
      <w:r w:rsidR="0024610B">
        <w:t xml:space="preserve"> </w:t>
      </w:r>
      <w:r w:rsidR="0024610B">
        <w:t>For each endpoint indicate its group (retrieves default settings) and if needed adapt the measurement type and limits of concern (LoC). Endpoint groups can be edited under the Options menu.</w:t>
      </w:r>
    </w:p>
    <w:p w:rsidR="00682B75" w:rsidRDefault="00B01EFB" w:rsidP="00655325">
      <w:pPr>
        <w:spacing w:before="240"/>
      </w:pPr>
      <w:r>
        <w:rPr>
          <w:noProof/>
          <w:lang w:eastAsia="en-GB"/>
        </w:rPr>
        <w:lastRenderedPageBreak/>
        <w:drawing>
          <wp:inline distT="0" distB="0" distL="0" distR="0" wp14:anchorId="2A454986" wp14:editId="015B9EBF">
            <wp:extent cx="5760720" cy="3263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263755"/>
                    </a:xfrm>
                    <a:prstGeom prst="rect">
                      <a:avLst/>
                    </a:prstGeom>
                  </pic:spPr>
                </pic:pic>
              </a:graphicData>
            </a:graphic>
          </wp:inline>
        </w:drawing>
      </w:r>
    </w:p>
    <w:p w:rsidR="00187DB4" w:rsidRDefault="00187DB4" w:rsidP="00655325">
      <w:pPr>
        <w:spacing w:before="240"/>
      </w:pPr>
      <w:r>
        <w:t>Endpoints can be of different measurement types:</w:t>
      </w:r>
    </w:p>
    <w:p w:rsidR="00187DB4" w:rsidRDefault="00187DB4" w:rsidP="00187DB4">
      <w:pPr>
        <w:pStyle w:val="ListParagraph"/>
        <w:numPr>
          <w:ilvl w:val="0"/>
          <w:numId w:val="26"/>
        </w:numPr>
      </w:pPr>
      <w:r w:rsidRPr="00231BD6">
        <w:rPr>
          <w:b/>
        </w:rPr>
        <w:t>Count data:</w:t>
      </w:r>
      <w:r>
        <w:t xml:space="preserve"> occurs when the endpoint data is described in terms of the number of organisms found on each experimental unit.</w:t>
      </w:r>
    </w:p>
    <w:p w:rsidR="00187DB4" w:rsidRDefault="00187DB4" w:rsidP="00187DB4">
      <w:pPr>
        <w:pStyle w:val="ListParagraph"/>
        <w:numPr>
          <w:ilvl w:val="0"/>
          <w:numId w:val="26"/>
        </w:numPr>
      </w:pPr>
      <w:r w:rsidRPr="00231BD6">
        <w:rPr>
          <w:b/>
        </w:rPr>
        <w:t>Non-negative data:</w:t>
      </w:r>
      <w:r>
        <w:t xml:space="preserve"> occurs when the measuring time trend curves.</w:t>
      </w:r>
    </w:p>
    <w:p w:rsidR="000839D9" w:rsidRDefault="00187DB4" w:rsidP="000839D9">
      <w:pPr>
        <w:pStyle w:val="ListParagraph"/>
        <w:numPr>
          <w:ilvl w:val="0"/>
          <w:numId w:val="26"/>
        </w:numPr>
      </w:pPr>
      <w:r w:rsidRPr="00231BD6">
        <w:rPr>
          <w:b/>
        </w:rPr>
        <w:t>Continuous data:</w:t>
      </w:r>
      <w:r>
        <w:t xml:space="preserve"> occurs when there is no limit on the measurement values.</w:t>
      </w:r>
    </w:p>
    <w:p w:rsidR="00C62BDA" w:rsidRPr="00C62BDA" w:rsidRDefault="00187DB4" w:rsidP="00C62BDA">
      <w:pPr>
        <w:spacing w:before="240"/>
      </w:pPr>
      <w:r>
        <w:t>An essential part of ERA is that for each endpoint, it should be decided beforehand which levels of difference between the test-variety and the comparator are still acceptable, and at what level, a difference becomes too high to be ignored.</w:t>
      </w:r>
      <w:r w:rsidR="001C5244">
        <w:t xml:space="preserve"> </w:t>
      </w:r>
      <w:r>
        <w:t xml:space="preserve">In this software, these limits are defined in terms of </w:t>
      </w:r>
      <w:r w:rsidR="00C62BDA">
        <w:t xml:space="preserve">the </w:t>
      </w:r>
      <w:r>
        <w:t>limit of concern (LoC</w:t>
      </w:r>
      <w:r w:rsidR="00C62BDA">
        <w:t xml:space="preserve">) </w:t>
      </w:r>
      <w:r w:rsidR="00C62BDA" w:rsidRPr="00C62BDA">
        <w:t>(EFSA 2010)</w:t>
      </w:r>
      <w:r w:rsidR="00C62BDA">
        <w:t xml:space="preserve">. Limits of Concern are ratios of the expected values for the test-variety </w:t>
      </w:r>
      <w:r w:rsidR="00C62BDA" w:rsidRPr="00C62BDA">
        <w:t>(</w:t>
      </w:r>
      <w:r w:rsidR="00C62BDA" w:rsidRPr="00C62BDA">
        <w:rPr>
          <w:i/>
        </w:rPr>
        <w:t>µ</w:t>
      </w:r>
      <w:r w:rsidR="00C62BDA" w:rsidRPr="00C62BDA">
        <w:rPr>
          <w:i/>
          <w:vertAlign w:val="subscript"/>
        </w:rPr>
        <w:t>T</w:t>
      </w:r>
      <w:r w:rsidR="00C62BDA" w:rsidRPr="00C62BDA">
        <w:t xml:space="preserve">) </w:t>
      </w:r>
      <w:r w:rsidR="00C62BDA">
        <w:t xml:space="preserve">and the comparator variety </w:t>
      </w:r>
      <w:r w:rsidR="00C62BDA" w:rsidRPr="00C62BDA">
        <w:t>(</w:t>
      </w:r>
      <w:r w:rsidR="00C62BDA" w:rsidRPr="00C62BDA">
        <w:rPr>
          <w:i/>
        </w:rPr>
        <w:t>µ</w:t>
      </w:r>
      <w:r w:rsidR="00C62BDA" w:rsidRPr="00C62BDA">
        <w:rPr>
          <w:i/>
          <w:vertAlign w:val="subscript"/>
        </w:rPr>
        <w:t>C</w:t>
      </w:r>
      <w:r w:rsidR="00C62BDA" w:rsidRPr="00C62BDA">
        <w:t>)</w:t>
      </w:r>
      <w:r w:rsidR="00C62BDA">
        <w:t>, i.e.,</w:t>
      </w:r>
    </w:p>
    <w:p w:rsidR="00C62BDA" w:rsidRPr="00C62BDA" w:rsidRDefault="00C62BDA" w:rsidP="00C62BDA">
      <w:pPr>
        <w:spacing w:before="240"/>
        <w:jc w:val="center"/>
      </w:pPr>
      <m:oMath>
        <m:r>
          <m:rPr>
            <m:nor/>
          </m:rPr>
          <m:t>LoC</m:t>
        </m:r>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sSub>
              <m:sSubPr>
                <m:ctrlPr>
                  <w:rPr>
                    <w:rFonts w:ascii="Cambria Math" w:hAnsi="Cambria Math"/>
                    <w:i/>
                  </w:rPr>
                </m:ctrlPr>
              </m:sSubPr>
              <m:e>
                <m:r>
                  <w:rPr>
                    <w:rFonts w:ascii="Cambria Math" w:hAnsi="Cambria Math"/>
                  </w:rPr>
                  <m:t>μ</m:t>
                </m:r>
              </m:e>
              <m:sub>
                <m:r>
                  <w:rPr>
                    <w:rFonts w:ascii="Cambria Math" w:hAnsi="Cambria Math"/>
                  </w:rPr>
                  <m:t>C</m:t>
                </m:r>
              </m:sub>
            </m:sSub>
          </m:den>
        </m:f>
      </m:oMath>
      <w:r w:rsidRPr="00C62BDA">
        <w:t xml:space="preserve"> .</w:t>
      </w:r>
    </w:p>
    <w:p w:rsidR="00C86DCE" w:rsidRDefault="00C62BDA" w:rsidP="000F5656">
      <w:pPr>
        <w:spacing w:before="240"/>
      </w:pPr>
      <w:r w:rsidRPr="00C62BDA">
        <w:t>Given this measure, a twofold (or -50%) decrease in abundance is, for example, represented by LoC = 0.5, a twofold (or +100%) increase in abundance is represented by LoC = 2, and LoC = 1 refers to equality.</w:t>
      </w:r>
      <w:r>
        <w:t xml:space="preserve"> Within these limits there is no concern about safety. </w:t>
      </w:r>
      <w:r w:rsidR="00C86DCE">
        <w:t>Provide a lower LoC, an upper LoC, or both. Unspecified (NaN) means no concern for changes in that direction.</w:t>
      </w:r>
    </w:p>
    <w:p w:rsidR="00CD296F" w:rsidRDefault="00CD296F" w:rsidP="00CD296F">
      <w:pPr>
        <w:spacing w:after="0"/>
      </w:pPr>
    </w:p>
    <w:tbl>
      <w:tblPr>
        <w:tblStyle w:val="TableGrid"/>
        <w:tblW w:w="9045" w:type="dxa"/>
        <w:jc w:val="center"/>
        <w:tblLook w:val="04A0" w:firstRow="1" w:lastRow="0" w:firstColumn="1" w:lastColumn="0" w:noHBand="0" w:noVBand="1"/>
      </w:tblPr>
      <w:tblGrid>
        <w:gridCol w:w="1522"/>
        <w:gridCol w:w="1191"/>
        <w:gridCol w:w="1191"/>
        <w:gridCol w:w="1148"/>
        <w:gridCol w:w="3993"/>
      </w:tblGrid>
      <w:tr w:rsidR="00CD296F" w:rsidRPr="00D87FC5" w:rsidTr="00DE593C">
        <w:trPr>
          <w:jc w:val="center"/>
        </w:trPr>
        <w:tc>
          <w:tcPr>
            <w:tcW w:w="1522" w:type="dxa"/>
          </w:tcPr>
          <w:p w:rsidR="00CD296F" w:rsidRPr="00D87FC5" w:rsidRDefault="00CD296F" w:rsidP="00DE593C">
            <w:pPr>
              <w:jc w:val="left"/>
              <w:rPr>
                <w:b/>
                <w:sz w:val="20"/>
              </w:rPr>
            </w:pPr>
            <w:r w:rsidRPr="00D87FC5">
              <w:rPr>
                <w:b/>
                <w:sz w:val="20"/>
              </w:rPr>
              <w:t>Measurement types</w:t>
            </w:r>
          </w:p>
        </w:tc>
        <w:tc>
          <w:tcPr>
            <w:tcW w:w="1191" w:type="dxa"/>
          </w:tcPr>
          <w:p w:rsidR="00CD296F" w:rsidRPr="00D87FC5" w:rsidRDefault="00CD296F" w:rsidP="00DE593C">
            <w:pPr>
              <w:jc w:val="left"/>
              <w:rPr>
                <w:b/>
                <w:sz w:val="20"/>
              </w:rPr>
            </w:pPr>
            <w:r w:rsidRPr="00D87FC5">
              <w:rPr>
                <w:b/>
                <w:sz w:val="20"/>
              </w:rPr>
              <w:t>Constraint</w:t>
            </w:r>
          </w:p>
          <w:p w:rsidR="00CD296F" w:rsidRPr="00D87FC5" w:rsidRDefault="00CD296F" w:rsidP="00DE593C">
            <w:pPr>
              <w:jc w:val="left"/>
              <w:rPr>
                <w:b/>
                <w:sz w:val="20"/>
              </w:rPr>
            </w:pPr>
            <w:r w:rsidRPr="00D87FC5">
              <w:rPr>
                <w:b/>
                <w:sz w:val="20"/>
              </w:rPr>
              <w:t>loc lower</w:t>
            </w:r>
          </w:p>
        </w:tc>
        <w:tc>
          <w:tcPr>
            <w:tcW w:w="1191" w:type="dxa"/>
          </w:tcPr>
          <w:p w:rsidR="00CD296F" w:rsidRPr="00D87FC5" w:rsidRDefault="00CD296F" w:rsidP="00DE593C">
            <w:pPr>
              <w:jc w:val="left"/>
              <w:rPr>
                <w:b/>
                <w:sz w:val="20"/>
              </w:rPr>
            </w:pPr>
            <w:r w:rsidRPr="00D87FC5">
              <w:rPr>
                <w:b/>
                <w:sz w:val="20"/>
              </w:rPr>
              <w:t>Constraint</w:t>
            </w:r>
          </w:p>
          <w:p w:rsidR="00CD296F" w:rsidRPr="00D87FC5" w:rsidRDefault="00CD296F" w:rsidP="00DE593C">
            <w:pPr>
              <w:jc w:val="left"/>
              <w:rPr>
                <w:b/>
                <w:sz w:val="20"/>
              </w:rPr>
            </w:pPr>
            <w:r w:rsidRPr="00D87FC5">
              <w:rPr>
                <w:b/>
                <w:sz w:val="20"/>
              </w:rPr>
              <w:t>loc upper</w:t>
            </w:r>
          </w:p>
        </w:tc>
        <w:tc>
          <w:tcPr>
            <w:tcW w:w="1148" w:type="dxa"/>
          </w:tcPr>
          <w:p w:rsidR="00CD296F" w:rsidRPr="00D87FC5" w:rsidRDefault="00CD296F" w:rsidP="00DE593C">
            <w:pPr>
              <w:jc w:val="left"/>
              <w:rPr>
                <w:b/>
                <w:sz w:val="20"/>
              </w:rPr>
            </w:pPr>
            <w:r w:rsidRPr="00D87FC5">
              <w:rPr>
                <w:b/>
                <w:sz w:val="20"/>
              </w:rPr>
              <w:t>No difference</w:t>
            </w:r>
          </w:p>
        </w:tc>
        <w:tc>
          <w:tcPr>
            <w:tcW w:w="3993" w:type="dxa"/>
          </w:tcPr>
          <w:p w:rsidR="00CD296F" w:rsidRPr="00D87FC5" w:rsidRDefault="00CD296F" w:rsidP="00DE593C">
            <w:pPr>
              <w:jc w:val="left"/>
              <w:rPr>
                <w:b/>
                <w:sz w:val="20"/>
              </w:rPr>
            </w:pPr>
            <w:r w:rsidRPr="00D87FC5">
              <w:rPr>
                <w:b/>
                <w:sz w:val="20"/>
              </w:rPr>
              <w:t>Remarks</w:t>
            </w:r>
          </w:p>
        </w:tc>
      </w:tr>
      <w:tr w:rsidR="00CD296F" w:rsidRPr="00D87FC5" w:rsidTr="00DE593C">
        <w:trPr>
          <w:trHeight w:val="74"/>
          <w:jc w:val="center"/>
        </w:trPr>
        <w:tc>
          <w:tcPr>
            <w:tcW w:w="1522" w:type="dxa"/>
          </w:tcPr>
          <w:p w:rsidR="00CD296F" w:rsidRPr="00D87FC5" w:rsidRDefault="00CD296F" w:rsidP="00DE593C">
            <w:pPr>
              <w:jc w:val="left"/>
              <w:rPr>
                <w:sz w:val="20"/>
              </w:rPr>
            </w:pPr>
            <w:r w:rsidRPr="00D87FC5">
              <w:rPr>
                <w:sz w:val="20"/>
              </w:rPr>
              <w:t>Counts</w:t>
            </w:r>
          </w:p>
        </w:tc>
        <w:tc>
          <w:tcPr>
            <w:tcW w:w="1191" w:type="dxa"/>
          </w:tcPr>
          <w:p w:rsidR="00CD296F" w:rsidRPr="00D87FC5" w:rsidRDefault="00CD296F" w:rsidP="00DE593C">
            <w:pPr>
              <w:jc w:val="left"/>
              <w:rPr>
                <w:sz w:val="20"/>
              </w:rPr>
            </w:pPr>
            <w:r w:rsidRPr="00D87FC5">
              <w:rPr>
                <w:sz w:val="20"/>
              </w:rPr>
              <w:t>&gt; 0</w:t>
            </w:r>
          </w:p>
        </w:tc>
        <w:tc>
          <w:tcPr>
            <w:tcW w:w="1191" w:type="dxa"/>
          </w:tcPr>
          <w:p w:rsidR="00CD296F" w:rsidRPr="00D87FC5" w:rsidRDefault="00CD296F" w:rsidP="00DE593C">
            <w:pPr>
              <w:jc w:val="left"/>
              <w:rPr>
                <w:sz w:val="20"/>
              </w:rPr>
            </w:pPr>
            <w:r w:rsidRPr="00D87FC5">
              <w:rPr>
                <w:sz w:val="20"/>
              </w:rPr>
              <w:t>NA</w:t>
            </w:r>
          </w:p>
        </w:tc>
        <w:tc>
          <w:tcPr>
            <w:tcW w:w="1148" w:type="dxa"/>
          </w:tcPr>
          <w:p w:rsidR="00CD296F" w:rsidRPr="00D87FC5" w:rsidRDefault="00CD296F" w:rsidP="00DE593C">
            <w:pPr>
              <w:jc w:val="left"/>
              <w:rPr>
                <w:sz w:val="20"/>
              </w:rPr>
            </w:pPr>
            <w:r w:rsidRPr="00D87FC5">
              <w:rPr>
                <w:sz w:val="20"/>
              </w:rPr>
              <w:t>LoC = 1</w:t>
            </w:r>
          </w:p>
        </w:tc>
        <w:tc>
          <w:tcPr>
            <w:tcW w:w="3993" w:type="dxa"/>
          </w:tcPr>
          <w:p w:rsidR="00CD296F" w:rsidRPr="00D87FC5" w:rsidRDefault="00CD296F" w:rsidP="00DE593C">
            <w:pPr>
              <w:jc w:val="left"/>
              <w:rPr>
                <w:sz w:val="20"/>
              </w:rPr>
            </w:pPr>
            <w:r w:rsidRPr="00D87FC5">
              <w:rPr>
                <w:sz w:val="20"/>
              </w:rPr>
              <w:t>Suitable when the endpoint data is described in terms of the number of organisms found on each experimental unit.</w:t>
            </w:r>
          </w:p>
          <w:p w:rsidR="00CD296F" w:rsidRPr="00D87FC5" w:rsidRDefault="00CD296F" w:rsidP="00DE593C">
            <w:pPr>
              <w:jc w:val="left"/>
              <w:rPr>
                <w:sz w:val="20"/>
              </w:rPr>
            </w:pPr>
            <w:r w:rsidRPr="00D87FC5">
              <w:rPr>
                <w:sz w:val="20"/>
              </w:rPr>
              <w:t>LOC refers to the ratio R of the GMO mean and the CMP mean, i.e., R = µGMO/µCMP.</w:t>
            </w:r>
          </w:p>
        </w:tc>
      </w:tr>
      <w:tr w:rsidR="00CD296F" w:rsidRPr="00D87FC5" w:rsidTr="00DE593C">
        <w:trPr>
          <w:jc w:val="center"/>
        </w:trPr>
        <w:tc>
          <w:tcPr>
            <w:tcW w:w="1522" w:type="dxa"/>
          </w:tcPr>
          <w:p w:rsidR="00CD296F" w:rsidRPr="00D87FC5" w:rsidRDefault="00CD296F" w:rsidP="00DE593C">
            <w:pPr>
              <w:jc w:val="left"/>
              <w:rPr>
                <w:sz w:val="20"/>
              </w:rPr>
            </w:pPr>
            <w:r w:rsidRPr="00D87FC5">
              <w:rPr>
                <w:sz w:val="20"/>
              </w:rPr>
              <w:t>Nonnegative</w:t>
            </w:r>
          </w:p>
        </w:tc>
        <w:tc>
          <w:tcPr>
            <w:tcW w:w="1191" w:type="dxa"/>
          </w:tcPr>
          <w:p w:rsidR="00CD296F" w:rsidRPr="00D87FC5" w:rsidRDefault="00CD296F" w:rsidP="00DE593C">
            <w:pPr>
              <w:jc w:val="left"/>
              <w:rPr>
                <w:sz w:val="20"/>
              </w:rPr>
            </w:pPr>
            <w:r w:rsidRPr="00D87FC5">
              <w:rPr>
                <w:sz w:val="20"/>
              </w:rPr>
              <w:t>&gt; 0</w:t>
            </w:r>
          </w:p>
        </w:tc>
        <w:tc>
          <w:tcPr>
            <w:tcW w:w="1191" w:type="dxa"/>
          </w:tcPr>
          <w:p w:rsidR="00CD296F" w:rsidRPr="00D87FC5" w:rsidRDefault="00CD296F" w:rsidP="00DE593C">
            <w:pPr>
              <w:keepNext/>
              <w:jc w:val="left"/>
              <w:rPr>
                <w:sz w:val="20"/>
              </w:rPr>
            </w:pPr>
            <w:r w:rsidRPr="00D87FC5">
              <w:rPr>
                <w:sz w:val="20"/>
              </w:rPr>
              <w:t>NA</w:t>
            </w:r>
          </w:p>
        </w:tc>
        <w:tc>
          <w:tcPr>
            <w:tcW w:w="1148" w:type="dxa"/>
          </w:tcPr>
          <w:p w:rsidR="00CD296F" w:rsidRPr="00D87FC5" w:rsidRDefault="00CD296F" w:rsidP="00DE593C">
            <w:pPr>
              <w:keepNext/>
              <w:jc w:val="left"/>
              <w:rPr>
                <w:sz w:val="20"/>
              </w:rPr>
            </w:pPr>
            <w:r>
              <w:rPr>
                <w:sz w:val="20"/>
              </w:rPr>
              <w:t>LoC = 1</w:t>
            </w:r>
          </w:p>
        </w:tc>
        <w:tc>
          <w:tcPr>
            <w:tcW w:w="3993" w:type="dxa"/>
          </w:tcPr>
          <w:p w:rsidR="00CD296F" w:rsidRPr="00D87FC5" w:rsidRDefault="00CD296F" w:rsidP="00DE593C">
            <w:pPr>
              <w:keepNext/>
              <w:jc w:val="left"/>
              <w:rPr>
                <w:sz w:val="20"/>
              </w:rPr>
            </w:pPr>
            <w:r w:rsidRPr="00D87FC5">
              <w:rPr>
                <w:sz w:val="20"/>
              </w:rPr>
              <w:t>For parameters of time trend curves.</w:t>
            </w:r>
          </w:p>
          <w:p w:rsidR="00CD296F" w:rsidRPr="00D87FC5" w:rsidRDefault="00CD296F" w:rsidP="00DE593C">
            <w:pPr>
              <w:keepNext/>
              <w:jc w:val="left"/>
              <w:rPr>
                <w:sz w:val="20"/>
              </w:rPr>
            </w:pPr>
            <w:r w:rsidRPr="00D87FC5">
              <w:rPr>
                <w:sz w:val="20"/>
              </w:rPr>
              <w:t>LOC refers to a difference between the parameters, i.e., D = ϑGMO – ϑCMP.</w:t>
            </w:r>
          </w:p>
        </w:tc>
      </w:tr>
      <w:tr w:rsidR="00CD296F" w:rsidRPr="00D87FC5" w:rsidTr="00DE593C">
        <w:trPr>
          <w:jc w:val="center"/>
        </w:trPr>
        <w:tc>
          <w:tcPr>
            <w:tcW w:w="1522" w:type="dxa"/>
          </w:tcPr>
          <w:p w:rsidR="00CD296F" w:rsidRPr="00D87FC5" w:rsidRDefault="00CD296F" w:rsidP="00DE593C">
            <w:pPr>
              <w:jc w:val="left"/>
              <w:rPr>
                <w:sz w:val="20"/>
              </w:rPr>
            </w:pPr>
            <w:r w:rsidRPr="00D87FC5">
              <w:rPr>
                <w:sz w:val="20"/>
              </w:rPr>
              <w:t>Continous</w:t>
            </w:r>
          </w:p>
        </w:tc>
        <w:tc>
          <w:tcPr>
            <w:tcW w:w="1191" w:type="dxa"/>
          </w:tcPr>
          <w:p w:rsidR="00CD296F" w:rsidRPr="00D87FC5" w:rsidRDefault="00CD296F" w:rsidP="00DE593C">
            <w:pPr>
              <w:jc w:val="left"/>
              <w:rPr>
                <w:sz w:val="20"/>
              </w:rPr>
            </w:pPr>
            <w:r w:rsidRPr="00D87FC5">
              <w:rPr>
                <w:sz w:val="20"/>
              </w:rPr>
              <w:t>NA</w:t>
            </w:r>
          </w:p>
        </w:tc>
        <w:tc>
          <w:tcPr>
            <w:tcW w:w="1191" w:type="dxa"/>
          </w:tcPr>
          <w:p w:rsidR="00CD296F" w:rsidRPr="00D87FC5" w:rsidRDefault="00CD296F" w:rsidP="00DE593C">
            <w:pPr>
              <w:keepNext/>
              <w:jc w:val="left"/>
              <w:rPr>
                <w:sz w:val="20"/>
              </w:rPr>
            </w:pPr>
            <w:r w:rsidRPr="00D87FC5">
              <w:rPr>
                <w:sz w:val="20"/>
              </w:rPr>
              <w:t>NA</w:t>
            </w:r>
          </w:p>
        </w:tc>
        <w:tc>
          <w:tcPr>
            <w:tcW w:w="1148" w:type="dxa"/>
          </w:tcPr>
          <w:p w:rsidR="00CD296F" w:rsidRPr="00D87FC5" w:rsidRDefault="00CD296F" w:rsidP="00DE593C">
            <w:pPr>
              <w:keepNext/>
              <w:jc w:val="left"/>
              <w:rPr>
                <w:sz w:val="20"/>
              </w:rPr>
            </w:pPr>
            <w:r w:rsidRPr="00D87FC5">
              <w:rPr>
                <w:sz w:val="20"/>
              </w:rPr>
              <w:t>LoC = 0</w:t>
            </w:r>
          </w:p>
        </w:tc>
        <w:tc>
          <w:tcPr>
            <w:tcW w:w="3993" w:type="dxa"/>
          </w:tcPr>
          <w:p w:rsidR="00CD296F" w:rsidRPr="00D87FC5" w:rsidRDefault="00CD296F" w:rsidP="00DE593C">
            <w:pPr>
              <w:keepNext/>
              <w:jc w:val="left"/>
              <w:rPr>
                <w:sz w:val="20"/>
              </w:rPr>
            </w:pPr>
          </w:p>
        </w:tc>
      </w:tr>
    </w:tbl>
    <w:p w:rsidR="00C86DCE" w:rsidRDefault="00C86DCE" w:rsidP="00C86DCE">
      <w:pPr>
        <w:pStyle w:val="Heading2"/>
      </w:pPr>
      <w:r>
        <w:lastRenderedPageBreak/>
        <w:t>Endpoints data</w:t>
      </w:r>
    </w:p>
    <w:p w:rsidR="00655325" w:rsidRDefault="001A6438" w:rsidP="00C86DCE">
      <w:r>
        <w:t xml:space="preserve">The software requires a specification (i.e., an a-priori estimate) of the data model/distribution of the comparator. This can be specified in the </w:t>
      </w:r>
      <w:r w:rsidRPr="0061083A">
        <w:rPr>
          <w:i/>
        </w:rPr>
        <w:t>endpoints data</w:t>
      </w:r>
      <w:r>
        <w:t xml:space="preserve"> tab.</w:t>
      </w:r>
      <w:r w:rsidR="00655325">
        <w:t xml:space="preserve"> The data models/distributions of the endpoints can be edited in the table and t</w:t>
      </w:r>
      <w:r w:rsidR="00655325" w:rsidRPr="00655325">
        <w:t>he graph shows the distribution of the selected endpoint</w:t>
      </w:r>
      <w:r w:rsidR="00655325">
        <w:t xml:space="preserve"> (</w:t>
      </w:r>
      <w:r w:rsidR="00655325" w:rsidRPr="00655325">
        <w:t xml:space="preserve">the red lines </w:t>
      </w:r>
      <w:r w:rsidR="00655325">
        <w:t>indicate the mean and the LoCs)</w:t>
      </w:r>
      <w:r w:rsidR="00655325" w:rsidRPr="00655325">
        <w:t>. Excess zeroes are not shown.</w:t>
      </w:r>
    </w:p>
    <w:p w:rsidR="00655325" w:rsidRDefault="00655325" w:rsidP="00655325">
      <w:pPr>
        <w:spacing w:before="240"/>
      </w:pPr>
      <w:r>
        <w:rPr>
          <w:noProof/>
          <w:lang w:eastAsia="en-GB"/>
        </w:rPr>
        <w:drawing>
          <wp:inline distT="0" distB="0" distL="0" distR="0" wp14:anchorId="6E5BBB2B" wp14:editId="50285822">
            <wp:extent cx="5760720" cy="392214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922140"/>
                    </a:xfrm>
                    <a:prstGeom prst="rect">
                      <a:avLst/>
                    </a:prstGeom>
                  </pic:spPr>
                </pic:pic>
              </a:graphicData>
            </a:graphic>
          </wp:inline>
        </w:drawing>
      </w:r>
    </w:p>
    <w:p w:rsidR="00F87246" w:rsidRDefault="000716E2" w:rsidP="00655325">
      <w:pPr>
        <w:spacing w:before="240"/>
      </w:pPr>
      <w:r>
        <w:t xml:space="preserve">In the software, the specification of the data model is by means of a distribution type, a mean, a CV, and in case of the power model, an additional distribution specific parameter. </w:t>
      </w:r>
      <w:r w:rsidR="00545273">
        <w:t xml:space="preserve">Additionally, </w:t>
      </w:r>
      <w:r w:rsidR="00545273" w:rsidRPr="00545273">
        <w:t xml:space="preserve">if more zeroes are expected than corresponds to the chosen distribution, </w:t>
      </w:r>
      <w:r w:rsidR="00545273">
        <w:t>the percentage of excess zeroes can be specified using the excess zeroes option</w:t>
      </w:r>
      <w:r w:rsidR="00545273" w:rsidRPr="00545273">
        <w:t>.</w:t>
      </w:r>
      <w:r w:rsidR="00545273">
        <w:t xml:space="preserve"> </w:t>
      </w:r>
      <w:r>
        <w:t>Note that for d</w:t>
      </w:r>
      <w:r w:rsidR="001A6438">
        <w:t>ifferent measurement types</w:t>
      </w:r>
      <w:r>
        <w:t>,</w:t>
      </w:r>
      <w:r w:rsidR="001A6438">
        <w:t xml:space="preserve"> different distribution types</w:t>
      </w:r>
      <w:r>
        <w:t xml:space="preserve"> are </w:t>
      </w:r>
      <w:r w:rsidR="00035A83">
        <w:t>appropriate</w:t>
      </w:r>
      <w:r w:rsidR="001A6438">
        <w:t xml:space="preserve">. </w:t>
      </w:r>
      <w:r w:rsidR="00F87246">
        <w:t>The table below shows the distribution models that are available per measurement type.</w:t>
      </w:r>
      <w:r>
        <w:t xml:space="preserve"> </w:t>
      </w:r>
    </w:p>
    <w:p w:rsidR="001A6438" w:rsidRDefault="001A6438" w:rsidP="001A6438">
      <w:pPr>
        <w:spacing w:after="0"/>
      </w:pPr>
    </w:p>
    <w:tbl>
      <w:tblPr>
        <w:tblStyle w:val="TableGrid"/>
        <w:tblW w:w="9030" w:type="dxa"/>
        <w:jc w:val="center"/>
        <w:tblInd w:w="115" w:type="dxa"/>
        <w:tblLook w:val="04A0" w:firstRow="1" w:lastRow="0" w:firstColumn="1" w:lastColumn="0" w:noHBand="0" w:noVBand="1"/>
      </w:tblPr>
      <w:tblGrid>
        <w:gridCol w:w="2106"/>
        <w:gridCol w:w="2268"/>
        <w:gridCol w:w="1559"/>
        <w:gridCol w:w="1417"/>
        <w:gridCol w:w="1680"/>
      </w:tblGrid>
      <w:tr w:rsidR="00F87246" w:rsidRPr="00D87FC5" w:rsidTr="000716E2">
        <w:trPr>
          <w:jc w:val="center"/>
        </w:trPr>
        <w:tc>
          <w:tcPr>
            <w:tcW w:w="2106"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2268"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559"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Distribution parameters</w:t>
            </w:r>
          </w:p>
        </w:tc>
        <w:tc>
          <w:tcPr>
            <w:tcW w:w="1417"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Restrictions</w:t>
            </w:r>
          </w:p>
        </w:tc>
        <w:tc>
          <w:tcPr>
            <w:tcW w:w="1680" w:type="dxa"/>
          </w:tcPr>
          <w:p w:rsidR="00F87246" w:rsidRPr="00D87FC5" w:rsidRDefault="00F87246" w:rsidP="00F87246">
            <w:pPr>
              <w:rPr>
                <w:rFonts w:asciiTheme="minorHAnsi" w:hAnsiTheme="minorHAnsi" w:cs="Times New Roman"/>
                <w:b/>
                <w:sz w:val="20"/>
                <w:szCs w:val="20"/>
              </w:rPr>
            </w:pPr>
            <w:r w:rsidRPr="00D87FC5">
              <w:rPr>
                <w:rFonts w:asciiTheme="minorHAnsi" w:hAnsiTheme="minorHAnsi" w:cs="Times New Roman"/>
                <w:b/>
                <w:sz w:val="20"/>
                <w:szCs w:val="20"/>
              </w:rPr>
              <w:t>Recommended</w:t>
            </w:r>
          </w:p>
        </w:tc>
      </w:tr>
      <w:tr w:rsidR="00F87246" w:rsidRPr="00D87FC5" w:rsidTr="000716E2">
        <w:trPr>
          <w:trHeight w:val="270"/>
          <w:jc w:val="center"/>
        </w:trPr>
        <w:tc>
          <w:tcPr>
            <w:tcW w:w="2106" w:type="dxa"/>
            <w:vMerge w:val="restart"/>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Counts</w:t>
            </w: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Overdispersed Poisson</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λ = µ</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Times New Roman"/>
                <w:sz w:val="20"/>
                <w:szCs w:val="20"/>
              </w:rPr>
              <w:tab/>
              <w:t>·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Negative Binomial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ω = cv</w:t>
            </w:r>
            <w:r w:rsidRPr="00D87FC5">
              <w:rPr>
                <w:rFonts w:asciiTheme="minorHAnsi" w:hAnsiTheme="minorHAnsi" w:cs="Times New Roman"/>
                <w:sz w:val="20"/>
                <w:szCs w:val="20"/>
                <w:vertAlign w:val="superscript"/>
              </w:rPr>
              <w:t>2</w:t>
            </w:r>
            <w:r w:rsidRPr="00D87FC5">
              <w:rPr>
                <w:rFonts w:asciiTheme="minorHAnsi" w:hAnsiTheme="minorHAnsi" w:cs="Consolas"/>
                <w:color w:val="000000"/>
                <w:sz w:val="20"/>
                <w:szCs w:val="20"/>
              </w:rPr>
              <w:t xml:space="preserve"> – 1/</w:t>
            </w:r>
            <w:r w:rsidRPr="00D87FC5">
              <w:rPr>
                <w:rFonts w:asciiTheme="minorHAnsi" w:hAnsiTheme="minorHAnsi" w:cs="Times New Roman"/>
                <w:sz w:val="20"/>
                <w:szCs w:val="20"/>
              </w:rPr>
              <w:t>µ</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shape = 1 / ω</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scale = ω · 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Poisson-Lognormal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1/</w:t>
            </w:r>
            <w:r w:rsidRPr="00D87FC5">
              <w:rPr>
                <w:rFonts w:asciiTheme="minorHAnsi" w:eastAsia="Times New Roman" w:hAnsiTheme="minorHAnsi" w:cs="Courier New"/>
                <w:sz w:val="20"/>
                <w:szCs w:val="20"/>
                <w:lang w:eastAsia="en-GB"/>
              </w:rPr>
              <w:t>µ</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trHeight w:val="270"/>
          <w:jc w:val="center"/>
        </w:trPr>
        <w:tc>
          <w:tcPr>
            <w:tcW w:w="2106" w:type="dxa"/>
            <w:vMerge/>
          </w:tcPr>
          <w:p w:rsidR="00F87246" w:rsidRPr="00D87FC5" w:rsidRDefault="00F87246" w:rsidP="00F87246">
            <w:pPr>
              <w:rPr>
                <w:rFonts w:asciiTheme="minorHAnsi" w:hAnsiTheme="minorHAnsi" w:cs="Times New Roman"/>
                <w:sz w:val="20"/>
                <w:szCs w:val="20"/>
              </w:rPr>
            </w:pPr>
          </w:p>
        </w:tc>
        <w:tc>
          <w:tcPr>
            <w:tcW w:w="2268"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Power model</w:t>
            </w:r>
          </w:p>
        </w:tc>
        <w:tc>
          <w:tcPr>
            <w:tcW w:w="1559"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eastAsia="Times New Roman" w:hAnsiTheme="minorHAnsi" w:cs="Consolas"/>
                <w:color w:val="000000"/>
                <w:sz w:val="20"/>
                <w:szCs w:val="20"/>
                <w:lang w:eastAsia="en-GB"/>
              </w:rPr>
            </w:pPr>
            <w:r w:rsidRPr="00D87FC5">
              <w:rPr>
                <w:rFonts w:asciiTheme="minorHAnsi" w:eastAsia="Times New Roman" w:hAnsiTheme="minorHAnsi" w:cs="Courier New"/>
                <w:sz w:val="20"/>
                <w:szCs w:val="20"/>
                <w:lang w:eastAsia="en-GB"/>
              </w:rPr>
              <w:t>ω = cv</w:t>
            </w:r>
            <w:r w:rsidRPr="00D87FC5">
              <w:rPr>
                <w:rFonts w:asciiTheme="minorHAnsi" w:eastAsia="Times New Roman" w:hAnsiTheme="minorHAnsi" w:cs="Courier New"/>
                <w:sz w:val="20"/>
                <w:szCs w:val="20"/>
                <w:vertAlign w:val="superscript"/>
                <w:lang w:eastAsia="en-GB"/>
              </w:rPr>
              <w:t>2</w:t>
            </w:r>
            <w:r w:rsidRPr="00D87FC5">
              <w:rPr>
                <w:rFonts w:asciiTheme="minorHAnsi" w:eastAsia="Times New Roman" w:hAnsiTheme="minorHAnsi" w:cs="Consolas"/>
                <w:color w:val="000000"/>
                <w:sz w:val="20"/>
                <w:szCs w:val="20"/>
                <w:lang w:eastAsia="en-GB"/>
              </w:rPr>
              <w:t xml:space="preserve"> – </w:t>
            </w:r>
            <w:r w:rsidRPr="00D87FC5">
              <w:rPr>
                <w:rFonts w:asciiTheme="minorHAnsi" w:eastAsia="Times New Roman" w:hAnsiTheme="minorHAnsi" w:cs="Courier New"/>
                <w:sz w:val="20"/>
                <w:szCs w:val="20"/>
                <w:lang w:eastAsia="en-GB"/>
              </w:rPr>
              <w:t>µ</w:t>
            </w:r>
            <w:r w:rsidRPr="00D87FC5">
              <w:rPr>
                <w:rFonts w:asciiTheme="minorHAnsi" w:eastAsia="Times New Roman" w:hAnsiTheme="minorHAnsi" w:cs="Courier New"/>
                <w:sz w:val="20"/>
                <w:szCs w:val="20"/>
                <w:vertAlign w:val="superscript"/>
                <w:lang w:eastAsia="en-GB"/>
              </w:rPr>
              <w:t>2-p</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cv &gt; 1 / √µ</w:t>
            </w:r>
          </w:p>
        </w:tc>
        <w:tc>
          <w:tcPr>
            <w:tcW w:w="1680" w:type="dxa"/>
          </w:tcPr>
          <w:p w:rsidR="00F87246" w:rsidRPr="00D87FC5" w:rsidRDefault="00F87246" w:rsidP="00F87246">
            <w:pPr>
              <w:rPr>
                <w:rFonts w:asciiTheme="minorHAnsi" w:hAnsiTheme="minorHAnsi" w:cs="Times New Roman"/>
                <w:sz w:val="20"/>
                <w:szCs w:val="20"/>
              </w:rPr>
            </w:pPr>
          </w:p>
        </w:tc>
      </w:tr>
      <w:tr w:rsidR="00F87246" w:rsidRPr="00D87FC5" w:rsidTr="000716E2">
        <w:trPr>
          <w:jc w:val="center"/>
        </w:trPr>
        <w:tc>
          <w:tcPr>
            <w:tcW w:w="2106"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2268"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559"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σ =|µ · cv|</w:t>
            </w:r>
          </w:p>
        </w:tc>
        <w:tc>
          <w:tcPr>
            <w:tcW w:w="1417" w:type="dxa"/>
          </w:tcPr>
          <w:p w:rsidR="00F87246" w:rsidRPr="00D87FC5" w:rsidRDefault="00F87246" w:rsidP="00F87246">
            <w:pPr>
              <w:rPr>
                <w:rFonts w:asciiTheme="minorHAnsi" w:hAnsiTheme="minorHAnsi" w:cs="Times New Roman"/>
                <w:sz w:val="20"/>
                <w:szCs w:val="20"/>
              </w:rPr>
            </w:pPr>
            <w:r w:rsidRPr="00D87FC5">
              <w:rPr>
                <w:rFonts w:asciiTheme="minorHAnsi" w:hAnsiTheme="minorHAnsi" w:cs="Times New Roman"/>
                <w:sz w:val="20"/>
                <w:szCs w:val="20"/>
              </w:rPr>
              <w:t>µ &gt; 0</w:t>
            </w:r>
          </w:p>
          <w:p w:rsidR="00F87246" w:rsidRPr="00D87FC5" w:rsidRDefault="00F87246" w:rsidP="00F87246">
            <w:pPr>
              <w:keepNext/>
              <w:rPr>
                <w:rFonts w:asciiTheme="minorHAnsi" w:hAnsiTheme="minorHAnsi" w:cs="Times New Roman"/>
                <w:sz w:val="20"/>
                <w:szCs w:val="20"/>
              </w:rPr>
            </w:pPr>
          </w:p>
        </w:tc>
        <w:tc>
          <w:tcPr>
            <w:tcW w:w="1680"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r w:rsidR="00F87246" w:rsidRPr="00D87FC5" w:rsidTr="000716E2">
        <w:trPr>
          <w:jc w:val="center"/>
        </w:trPr>
        <w:tc>
          <w:tcPr>
            <w:tcW w:w="2106" w:type="dxa"/>
          </w:tcPr>
          <w:p w:rsidR="00F87246" w:rsidRPr="00D87FC5" w:rsidRDefault="00A41762" w:rsidP="00F87246">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2268"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Normal</w:t>
            </w:r>
          </w:p>
        </w:tc>
        <w:tc>
          <w:tcPr>
            <w:tcW w:w="1559"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µ = µ</w:t>
            </w:r>
          </w:p>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lastRenderedPageBreak/>
              <w:t>σ = |µ · cv|</w:t>
            </w:r>
          </w:p>
        </w:tc>
        <w:tc>
          <w:tcPr>
            <w:tcW w:w="1417" w:type="dxa"/>
          </w:tcPr>
          <w:p w:rsidR="00F87246" w:rsidRPr="00D87FC5" w:rsidRDefault="00F87246" w:rsidP="00F87246">
            <w:pPr>
              <w:keepNext/>
              <w:rPr>
                <w:rFonts w:asciiTheme="minorHAnsi" w:hAnsiTheme="minorHAnsi" w:cs="Times New Roman"/>
                <w:sz w:val="20"/>
                <w:szCs w:val="20"/>
              </w:rPr>
            </w:pPr>
          </w:p>
        </w:tc>
        <w:tc>
          <w:tcPr>
            <w:tcW w:w="1680" w:type="dxa"/>
          </w:tcPr>
          <w:p w:rsidR="00F87246" w:rsidRPr="00D87FC5" w:rsidRDefault="00F87246" w:rsidP="00F87246">
            <w:pPr>
              <w:keepNext/>
              <w:rPr>
                <w:rFonts w:asciiTheme="minorHAnsi" w:hAnsiTheme="minorHAnsi" w:cs="Times New Roman"/>
                <w:sz w:val="20"/>
                <w:szCs w:val="20"/>
              </w:rPr>
            </w:pPr>
            <w:r w:rsidRPr="00D87FC5">
              <w:rPr>
                <w:rFonts w:asciiTheme="minorHAnsi" w:hAnsiTheme="minorHAnsi" w:cs="Times New Roman"/>
                <w:sz w:val="20"/>
                <w:szCs w:val="20"/>
              </w:rPr>
              <w:t>*</w:t>
            </w:r>
          </w:p>
        </w:tc>
      </w:tr>
    </w:tbl>
    <w:p w:rsidR="00C86DCE" w:rsidRDefault="00C86DCE" w:rsidP="00C86DCE">
      <w:pPr>
        <w:pStyle w:val="Heading2"/>
      </w:pPr>
      <w:r>
        <w:lastRenderedPageBreak/>
        <w:t>Factors</w:t>
      </w:r>
    </w:p>
    <w:p w:rsidR="00172CE6" w:rsidRDefault="00A201D4" w:rsidP="00172CE6">
      <w:r>
        <w:t xml:space="preserve">In the </w:t>
      </w:r>
      <w:r w:rsidRPr="0061083A">
        <w:rPr>
          <w:i/>
        </w:rPr>
        <w:t>factors</w:t>
      </w:r>
      <w:r>
        <w:t xml:space="preserve"> tab, additional varieties and factors of the design can be specified. </w:t>
      </w:r>
      <w:r w:rsidR="00172CE6">
        <w:t xml:space="preserve">The main factor in variety-comparative evaluation experiments is always variety, with at least the levels test-variety and comparator. </w:t>
      </w:r>
      <w:r>
        <w:t xml:space="preserve">However, it may be that the </w:t>
      </w:r>
      <w:r w:rsidR="00172CE6">
        <w:t>design contains more varieties</w:t>
      </w:r>
      <w:r>
        <w:t>. T</w:t>
      </w:r>
      <w:r w:rsidR="00172CE6">
        <w:t>hese can be expressed as additional variety levels.</w:t>
      </w:r>
      <w:r>
        <w:t xml:space="preserve"> Also, it may be that the design contains more factors (e.g. spraying treatments). These can be specified by adding additional rows in the </w:t>
      </w:r>
      <w:r w:rsidR="00986B06">
        <w:t>f</w:t>
      </w:r>
      <w:r>
        <w:t>actor</w:t>
      </w:r>
      <w:r w:rsidR="00986B06">
        <w:t>s</w:t>
      </w:r>
      <w:r>
        <w:t xml:space="preserve"> table and specifying the levels and relative frequencies in the levels table.</w:t>
      </w:r>
    </w:p>
    <w:p w:rsidR="007C4BD9" w:rsidRDefault="00B01EFB" w:rsidP="007C4BD9">
      <w:pPr>
        <w:spacing w:before="240"/>
      </w:pPr>
      <w:r>
        <w:rPr>
          <w:noProof/>
          <w:lang w:eastAsia="en-GB"/>
        </w:rPr>
        <w:drawing>
          <wp:inline distT="0" distB="0" distL="0" distR="0" wp14:anchorId="141917F6" wp14:editId="1E1DCC43">
            <wp:extent cx="5760720" cy="3263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263755"/>
                    </a:xfrm>
                    <a:prstGeom prst="rect">
                      <a:avLst/>
                    </a:prstGeom>
                  </pic:spPr>
                </pic:pic>
              </a:graphicData>
            </a:graphic>
          </wp:inline>
        </w:drawing>
      </w:r>
    </w:p>
    <w:p w:rsidR="00172CE6" w:rsidRDefault="00986B06" w:rsidP="00986B06">
      <w:pPr>
        <w:spacing w:before="240"/>
      </w:pPr>
      <w:r>
        <w:t>Note that u</w:t>
      </w:r>
      <w:r w:rsidR="00172CE6">
        <w:t>nequ</w:t>
      </w:r>
      <w:r>
        <w:t>al numbers of plots per variety</w:t>
      </w:r>
      <w:r w:rsidR="00172CE6">
        <w:t xml:space="preserve"> or for specific other factor level</w:t>
      </w:r>
      <w:r>
        <w:t>s</w:t>
      </w:r>
      <w:r w:rsidR="00172CE6">
        <w:t xml:space="preserve"> can be corrected by using (relative) frequencies. If numbers of plots per variety are not equal, change the (relative) frequencies.</w:t>
      </w:r>
    </w:p>
    <w:p w:rsidR="00C86DCE" w:rsidRDefault="00C86DCE" w:rsidP="00C86DCE">
      <w:pPr>
        <w:pStyle w:val="Heading2"/>
      </w:pPr>
      <w:r>
        <w:t>Design</w:t>
      </w:r>
    </w:p>
    <w:p w:rsidR="00FF3E00" w:rsidRDefault="00FF3E00" w:rsidP="00C86DCE">
      <w:r>
        <w:t xml:space="preserve">The </w:t>
      </w:r>
      <w:r w:rsidRPr="0061083A">
        <w:rPr>
          <w:i/>
        </w:rPr>
        <w:t>design</w:t>
      </w:r>
      <w:r>
        <w:t xml:space="preserve"> tab allows you to specify the type of experimental design. At present, t</w:t>
      </w:r>
      <w:r w:rsidR="00EB05E4">
        <w:t>wo design types are su</w:t>
      </w:r>
      <w:r>
        <w:t>pported:  completely randomized</w:t>
      </w:r>
      <w:r w:rsidR="00EB05E4">
        <w:t xml:space="preserve"> and randomized complete blocks.</w:t>
      </w:r>
    </w:p>
    <w:p w:rsidR="007F03CC" w:rsidRDefault="00B01EFB" w:rsidP="006D6341">
      <w:pPr>
        <w:spacing w:before="240"/>
      </w:pPr>
      <w:r>
        <w:rPr>
          <w:noProof/>
          <w:lang w:eastAsia="en-GB"/>
        </w:rPr>
        <w:drawing>
          <wp:inline distT="0" distB="0" distL="0" distR="0" wp14:anchorId="0DF845BB" wp14:editId="0897BC54">
            <wp:extent cx="5761498" cy="188196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2345"/>
                    <a:stretch/>
                  </pic:blipFill>
                  <pic:spPr bwMode="auto">
                    <a:xfrm>
                      <a:off x="0" y="0"/>
                      <a:ext cx="5760720" cy="1881709"/>
                    </a:xfrm>
                    <a:prstGeom prst="rect">
                      <a:avLst/>
                    </a:prstGeom>
                    <a:ln>
                      <a:noFill/>
                    </a:ln>
                    <a:extLst>
                      <a:ext uri="{53640926-AAD7-44D8-BBD7-CCE9431645EC}">
                        <a14:shadowObscured xmlns:a14="http://schemas.microsoft.com/office/drawing/2010/main"/>
                      </a:ext>
                    </a:extLst>
                  </pic:spPr>
                </pic:pic>
              </a:graphicData>
            </a:graphic>
          </wp:inline>
        </w:drawing>
      </w:r>
    </w:p>
    <w:p w:rsidR="003060EE" w:rsidRDefault="003060EE" w:rsidP="003060EE">
      <w:pPr>
        <w:pStyle w:val="Heading2"/>
      </w:pPr>
      <w:r>
        <w:lastRenderedPageBreak/>
        <w:t>Define comparisons</w:t>
      </w:r>
    </w:p>
    <w:p w:rsidR="00B2309C" w:rsidRDefault="00C86DCE" w:rsidP="00C86DCE">
      <w:r w:rsidRPr="00C86DCE">
        <w:t xml:space="preserve">When other factors have been specified, the </w:t>
      </w:r>
      <w:r w:rsidR="003060EE">
        <w:t xml:space="preserve">comparisons between </w:t>
      </w:r>
      <w:r w:rsidR="00FF3E00">
        <w:t>t</w:t>
      </w:r>
      <w:r w:rsidR="003060EE">
        <w:t>est</w:t>
      </w:r>
      <w:r w:rsidR="00FF3E00">
        <w:t>-v</w:t>
      </w:r>
      <w:r w:rsidR="003060EE">
        <w:t xml:space="preserve">ariety and the </w:t>
      </w:r>
      <w:r w:rsidR="00FF3E00">
        <w:t>c</w:t>
      </w:r>
      <w:r w:rsidR="003060EE">
        <w:t>omparator</w:t>
      </w:r>
      <w:r w:rsidRPr="00C86DCE">
        <w:t xml:space="preserve"> can be expected to be the same for all levels of such a factor (no interacti</w:t>
      </w:r>
      <w:r w:rsidR="00B2309C">
        <w:t>on) or different (interaction).</w:t>
      </w:r>
      <w:r w:rsidR="003646AE">
        <w:t xml:space="preserve"> </w:t>
      </w:r>
      <w:r w:rsidR="0061083A">
        <w:t xml:space="preserve">The </w:t>
      </w:r>
      <w:r w:rsidR="0061083A" w:rsidRPr="0061083A">
        <w:rPr>
          <w:i/>
        </w:rPr>
        <w:t>define comparison</w:t>
      </w:r>
      <w:r w:rsidR="0061083A">
        <w:t xml:space="preserve"> tab allows you to specify such interactions. </w:t>
      </w:r>
      <w:r w:rsidR="00B2309C">
        <w:t>I</w:t>
      </w:r>
      <w:r w:rsidR="00B2309C" w:rsidRPr="00C86DCE">
        <w:t>f such interactions are expected</w:t>
      </w:r>
      <w:r w:rsidR="00FB5277">
        <w:t>, then check the checkbox “</w:t>
      </w:r>
      <w:r w:rsidR="00FB5277" w:rsidRPr="00BD7C38">
        <w:rPr>
          <w:i/>
        </w:rPr>
        <w:t>Exclude data from the Test vs. CMP comparison based on selected factor levels</w:t>
      </w:r>
      <w:r w:rsidR="00FB5277">
        <w:t xml:space="preserve">”, </w:t>
      </w:r>
      <w:r w:rsidR="00B2309C">
        <w:t>select the factors for which this is the case, and deselect the levels for which there is an interaction between test-variety/comparator.</w:t>
      </w:r>
      <w:r w:rsidR="004D5273">
        <w:t xml:space="preserve"> If the comparisons are different for all/some endpoints, u</w:t>
      </w:r>
      <w:r w:rsidR="004D5273" w:rsidRPr="00C86DCE">
        <w:t xml:space="preserve">ncheck the </w:t>
      </w:r>
      <w:r w:rsidR="004D5273">
        <w:t>checkbox “</w:t>
      </w:r>
      <w:r w:rsidR="004D5273" w:rsidRPr="00BD7C38">
        <w:rPr>
          <w:i/>
        </w:rPr>
        <w:t>Use interactions for all endpoints</w:t>
      </w:r>
      <w:r w:rsidR="004D5273">
        <w:t>”</w:t>
      </w:r>
      <w:r w:rsidR="004D5273" w:rsidRPr="00C86DCE">
        <w:t xml:space="preserve"> will allow you to specify specific endpoints in the next screen.</w:t>
      </w:r>
    </w:p>
    <w:p w:rsidR="003646AE" w:rsidRDefault="00B01EFB" w:rsidP="006D6341">
      <w:pPr>
        <w:spacing w:before="240"/>
      </w:pPr>
      <w:r>
        <w:rPr>
          <w:noProof/>
          <w:lang w:eastAsia="en-GB"/>
        </w:rPr>
        <w:drawing>
          <wp:inline distT="0" distB="0" distL="0" distR="0" wp14:anchorId="4FF75860" wp14:editId="5F06346A">
            <wp:extent cx="5761497"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199969"/>
                    </a:xfrm>
                    <a:prstGeom prst="rect">
                      <a:avLst/>
                    </a:prstGeom>
                  </pic:spPr>
                </pic:pic>
              </a:graphicData>
            </a:graphic>
          </wp:inline>
        </w:drawing>
      </w:r>
    </w:p>
    <w:p w:rsidR="00C86DCE" w:rsidRDefault="00C86DCE" w:rsidP="003646AE">
      <w:pPr>
        <w:spacing w:before="240"/>
      </w:pPr>
      <w:r w:rsidRPr="00C86DCE">
        <w:t>Note</w:t>
      </w:r>
      <w:r w:rsidR="00E21F8F">
        <w:t xml:space="preserve"> that</w:t>
      </w:r>
      <w:r w:rsidRPr="00C86DCE">
        <w:t xml:space="preserve"> </w:t>
      </w:r>
      <w:r w:rsidR="00E21F8F">
        <w:t>i</w:t>
      </w:r>
      <w:r w:rsidRPr="00C86DCE">
        <w:t xml:space="preserve">nteractions with </w:t>
      </w:r>
      <w:r w:rsidR="00AC1C9F">
        <w:t>v</w:t>
      </w:r>
      <w:r w:rsidRPr="00C86DCE">
        <w:t xml:space="preserve">ariety will lower the effective replication, because comparisons are now needed at the separate levels of the other factor. </w:t>
      </w:r>
    </w:p>
    <w:p w:rsidR="00C86DCE" w:rsidRDefault="004A4A5E" w:rsidP="00C86DCE">
      <w:pPr>
        <w:pStyle w:val="Heading2"/>
      </w:pPr>
      <w:r>
        <w:t>Define c</w:t>
      </w:r>
      <w:r w:rsidR="00C86DCE">
        <w:t>omparisons</w:t>
      </w:r>
      <w:r>
        <w:t xml:space="preserve"> per endpoint</w:t>
      </w:r>
    </w:p>
    <w:p w:rsidR="00C86DCE" w:rsidRDefault="004A4A5E" w:rsidP="00C86DCE">
      <w:r>
        <w:t>This tab allows you to specify/modify the comparisons per endpoint.</w:t>
      </w:r>
      <w:r w:rsidR="003646AE">
        <w:t xml:space="preserve"> This tab is available only when the checkbox </w:t>
      </w:r>
      <w:r w:rsidR="004D5273">
        <w:t>“</w:t>
      </w:r>
      <w:r w:rsidR="003646AE" w:rsidRPr="0054402C">
        <w:rPr>
          <w:i/>
        </w:rPr>
        <w:t>Use interactions for all endpoints</w:t>
      </w:r>
      <w:r w:rsidR="004D5273">
        <w:t>”</w:t>
      </w:r>
      <w:r w:rsidR="003646AE">
        <w:t xml:space="preserve"> is unchecked</w:t>
      </w:r>
      <w:r w:rsidR="0054402C">
        <w:t xml:space="preserve"> in the </w:t>
      </w:r>
      <w:r w:rsidR="0054402C" w:rsidRPr="0054402C">
        <w:rPr>
          <w:i/>
        </w:rPr>
        <w:t>define comparison</w:t>
      </w:r>
      <w:r w:rsidR="0054402C">
        <w:t xml:space="preserve"> tab</w:t>
      </w:r>
      <w:r w:rsidR="003646AE">
        <w:t>.</w:t>
      </w:r>
      <w:r w:rsidR="00C05D69">
        <w:t xml:space="preserve"> The top-table allows you to select the endpoint, and to specify for which of the factors, an interaction with variety is expected. The bottom-table allows you to include or exclude specific factor levels. </w:t>
      </w:r>
    </w:p>
    <w:p w:rsidR="00C05D69" w:rsidRDefault="00B01EFB" w:rsidP="00C86DCE">
      <w:r>
        <w:rPr>
          <w:noProof/>
          <w:lang w:eastAsia="en-GB"/>
        </w:rPr>
        <w:lastRenderedPageBreak/>
        <w:drawing>
          <wp:inline distT="0" distB="0" distL="0" distR="0" wp14:anchorId="5C5F3D50" wp14:editId="7F723635">
            <wp:extent cx="5761498" cy="332799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27541"/>
                    </a:xfrm>
                    <a:prstGeom prst="rect">
                      <a:avLst/>
                    </a:prstGeom>
                  </pic:spPr>
                </pic:pic>
              </a:graphicData>
            </a:graphic>
          </wp:inline>
        </w:drawing>
      </w:r>
    </w:p>
    <w:p w:rsidR="0050777C" w:rsidRDefault="0050777C" w:rsidP="00C86DCE">
      <w:pPr>
        <w:pStyle w:val="Heading2"/>
      </w:pPr>
      <w:r>
        <w:t>Additional means</w:t>
      </w:r>
    </w:p>
    <w:p w:rsidR="0050777C" w:rsidRDefault="00A80B7B" w:rsidP="00154F2D">
      <w:r>
        <w:t xml:space="preserve">If factor levels were excluded from the comparison in the </w:t>
      </w:r>
      <w:r w:rsidR="00154F2D" w:rsidRPr="00A72D47">
        <w:rPr>
          <w:i/>
        </w:rPr>
        <w:t>d</w:t>
      </w:r>
      <w:r w:rsidRPr="00A72D47">
        <w:rPr>
          <w:i/>
        </w:rPr>
        <w:t>efine comparison</w:t>
      </w:r>
      <w:r>
        <w:t xml:space="preserve"> tab, then t</w:t>
      </w:r>
      <w:r w:rsidR="0050777C" w:rsidRPr="0050777C">
        <w:t xml:space="preserve">here are data which are not directly involved in the comparison </w:t>
      </w:r>
      <w:r w:rsidR="0050777C">
        <w:t xml:space="preserve">test-variety </w:t>
      </w:r>
      <w:r w:rsidR="0050777C" w:rsidRPr="0050777C">
        <w:t xml:space="preserve">to </w:t>
      </w:r>
      <w:r w:rsidR="0050777C">
        <w:t>comparator</w:t>
      </w:r>
      <w:r w:rsidR="0050777C" w:rsidRPr="0050777C">
        <w:t xml:space="preserve">. </w:t>
      </w:r>
      <w:r>
        <w:t>However, s</w:t>
      </w:r>
      <w:r w:rsidR="0050777C" w:rsidRPr="0050777C">
        <w:t xml:space="preserve">uch data may be useful for pooling variance estimates, but the usefulness may depend on the expected means. </w:t>
      </w:r>
      <w:r w:rsidR="00154F2D">
        <w:t>In the “additional means” tab, differing means can be specified for factor levels that were excluded from analysis.</w:t>
      </w:r>
    </w:p>
    <w:p w:rsidR="00A80B7B" w:rsidRPr="0050777C" w:rsidRDefault="00B01EFB" w:rsidP="0050777C">
      <w:r>
        <w:rPr>
          <w:noProof/>
          <w:lang w:eastAsia="en-GB"/>
        </w:rPr>
        <w:drawing>
          <wp:inline distT="0" distB="0" distL="0" distR="0" wp14:anchorId="4EA74BA4" wp14:editId="5CF49A5E">
            <wp:extent cx="5760720" cy="3263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63755"/>
                    </a:xfrm>
                    <a:prstGeom prst="rect">
                      <a:avLst/>
                    </a:prstGeom>
                  </pic:spPr>
                </pic:pic>
              </a:graphicData>
            </a:graphic>
          </wp:inline>
        </w:drawing>
      </w:r>
    </w:p>
    <w:p w:rsidR="00531942" w:rsidRDefault="000B6887" w:rsidP="007C7E4C">
      <w:pPr>
        <w:spacing w:before="240"/>
      </w:pPr>
      <w:r>
        <w:t>Note that t</w:t>
      </w:r>
      <w:r w:rsidR="00531942">
        <w:t>he power of tests will be lower if data are uninformative or less informative, e.g.</w:t>
      </w:r>
      <w:r>
        <w:t>,</w:t>
      </w:r>
      <w:r w:rsidR="00531942">
        <w:t xml:space="preserve"> if counts are very low (&lt;5). In principle, the already specified </w:t>
      </w:r>
      <w:r>
        <w:t>c</w:t>
      </w:r>
      <w:r w:rsidR="00531942">
        <w:t xml:space="preserve">omparator </w:t>
      </w:r>
      <w:r>
        <w:t>m</w:t>
      </w:r>
      <w:r w:rsidR="00531942">
        <w:t>eans and CVs are sufficient to perform the power analysis. However, it should be specified if other factors in the design are expected to make part of the data less informative.</w:t>
      </w:r>
    </w:p>
    <w:p w:rsidR="00531942" w:rsidRDefault="00531942" w:rsidP="00531942">
      <w:r>
        <w:lastRenderedPageBreak/>
        <w:t>For fixed factors, provide multiplication factors for factor levels where data may become less informative (e.g.</w:t>
      </w:r>
      <w:r w:rsidR="00945571">
        <w:t>,</w:t>
      </w:r>
      <w:r>
        <w:t xml:space="preserve"> counts less than 5).</w:t>
      </w:r>
      <w:r w:rsidRPr="00C86DCE">
        <w:t xml:space="preserve"> </w:t>
      </w:r>
    </w:p>
    <w:p w:rsidR="003265E9" w:rsidRDefault="003265E9" w:rsidP="003265E9">
      <w:r>
        <w:t>A restriction for the modifiers is that the joint effect of the modifiers should be neutral:</w:t>
      </w:r>
    </w:p>
    <w:p w:rsidR="003265E9" w:rsidRPr="0088199B" w:rsidRDefault="00D80334" w:rsidP="00262A65">
      <w:pPr>
        <w:jc w:val="center"/>
      </w:pP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r>
          <w:rPr>
            <w:rFonts w:ascii="Cambria Math" w:hAnsi="Cambria Math"/>
          </w:rPr>
          <m:t>=μ</m:t>
        </m:r>
      </m:oMath>
      <w:r w:rsidR="00262A65">
        <w:t>.</w:t>
      </w:r>
    </w:p>
    <w:p w:rsidR="00945571" w:rsidRDefault="00262A65" w:rsidP="00EA75E6">
      <w:r>
        <w:t>H</w:t>
      </w:r>
      <w:r w:rsidR="003265E9">
        <w:t>ere</w:t>
      </w:r>
      <w:r>
        <w:t>,</w:t>
      </w:r>
      <w:r w:rsidR="003265E9">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rsidR="003265E9">
        <w:t xml:space="preserve"> denotes the modified mean for level  </w:t>
      </w:r>
      <m:oMath>
        <m:r>
          <w:rPr>
            <w:rFonts w:ascii="Cambria Math" w:hAnsi="Cambria Math"/>
          </w:rPr>
          <m:t>i</m:t>
        </m:r>
      </m:oMath>
      <w:r w:rsidR="003265E9">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3265E9">
        <w:t xml:space="preserve"> denotes the frequency of this level.</w:t>
      </w:r>
    </w:p>
    <w:p w:rsidR="00EA75E6" w:rsidRDefault="003265E9" w:rsidP="00EA75E6">
      <w:r>
        <w:t xml:space="preserve">For counts and non-negative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is</w:t>
      </w:r>
    </w:p>
    <w:p w:rsidR="00701002" w:rsidRDefault="00D80334"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∙μ</m:t>
        </m:r>
      </m:oMath>
      <w:r w:rsidR="00701002">
        <w:t xml:space="preserve"> .</w:t>
      </w:r>
    </w:p>
    <w:p w:rsidR="00635D17" w:rsidRDefault="00635D17" w:rsidP="00635D17">
      <w:r>
        <w:t xml:space="preserve">Following the restriction that the joint effect should be neutral, the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t xml:space="preserve"> for level </w:t>
      </w:r>
      <m:oMath>
        <m:r>
          <w:rPr>
            <w:rFonts w:ascii="Cambria Math" w:hAnsi="Cambria Math"/>
          </w:rPr>
          <m:t>i</m:t>
        </m:r>
      </m:oMath>
      <w:r>
        <w:t xml:space="preserve"> is computed from the other levels as</w:t>
      </w:r>
    </w:p>
    <w:p w:rsidR="00524EF3" w:rsidRDefault="00D80334"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Cambria Math" w:hAnsi="Cambria Math"/>
          </w:rPr>
          <m:t xml:space="preserve"> </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635D17">
        <w:t>.</w:t>
      </w:r>
    </w:p>
    <w:p w:rsidR="00524EF3" w:rsidRDefault="00524EF3" w:rsidP="00524EF3">
      <w:r>
        <w:t xml:space="preserve">A lower bound for the modifier is </w:t>
      </w: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l</m:t>
            </m:r>
          </m:sub>
        </m:sSub>
        <m:r>
          <w:rPr>
            <w:rFonts w:ascii="Cambria Math" w:hAnsi="Cambria Math"/>
          </w:rPr>
          <m:t>&gt;0.1</m:t>
        </m:r>
      </m:oMath>
      <w:r>
        <w:t xml:space="preserve"> and from this follows an upper bound the following upper bound</w:t>
      </w:r>
    </w:p>
    <w:p w:rsidR="00635D17" w:rsidRPr="00EA75E6" w:rsidRDefault="00D80334" w:rsidP="00701002">
      <w:pPr>
        <w:jc w:val="center"/>
      </w:pPr>
      <m:oMath>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w:r w:rsidR="00701002">
        <w:t xml:space="preserve"> </w:t>
      </w:r>
      <w:r w:rsidR="00524EF3">
        <w:t>.</w:t>
      </w:r>
    </w:p>
    <w:p w:rsidR="001B772E" w:rsidRDefault="00D93298" w:rsidP="001B772E">
      <w:r>
        <w:t xml:space="preserve">For continuous measurement types, the modifier effect for level </w:t>
      </w:r>
      <m:oMath>
        <m:r>
          <w:rPr>
            <w:rFonts w:ascii="Cambria Math" w:hAnsi="Cambria Math"/>
          </w:rPr>
          <m:t>i</m:t>
        </m:r>
      </m:oMath>
      <w:r>
        <w:t xml:space="preserve"> with modifier </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45571">
        <w:t xml:space="preserve"> is, in </w:t>
      </w:r>
      <w:r w:rsidR="00704BC6">
        <w:t>theory</w:t>
      </w:r>
      <w:r w:rsidR="00945571">
        <w:t xml:space="preserve">, defined </w:t>
      </w:r>
      <w:r>
        <w:t>as</w:t>
      </w:r>
    </w:p>
    <w:p w:rsidR="001B772E" w:rsidRDefault="00D80334" w:rsidP="00701002">
      <w:pPr>
        <w:jc w:val="center"/>
      </w:pPr>
      <m:oMath>
        <m:sSub>
          <m:sSubPr>
            <m:ctrlPr>
              <w:rPr>
                <w:rFonts w:ascii="Cambria Math" w:hAnsi="Cambria Math"/>
                <w:i/>
              </w:rPr>
            </m:ctrlPr>
          </m:sSubPr>
          <m:e>
            <m:r>
              <w:rPr>
                <w:rFonts w:ascii="Cambria Math" w:hAnsi="Cambria Math"/>
              </w:rPr>
              <m:t>μ</m:t>
            </m:r>
          </m:e>
          <m:sub>
            <m:r>
              <w:rPr>
                <w:rFonts w:ascii="Cambria Math" w:hAnsi="Cambria Math"/>
              </w:rPr>
              <m:t>M</m:t>
            </m:r>
          </m:sub>
        </m:sSub>
        <m:r>
          <w:rPr>
            <w:rFonts w:ascii="Cambria Math" w:hAnsi="Cambria Math"/>
          </w:rPr>
          <m:t>=∆+μ</m:t>
        </m:r>
      </m:oMath>
      <w:r w:rsidR="00701002">
        <w:t xml:space="preserve"> </w:t>
      </w:r>
      <w:r w:rsidR="00D93298">
        <w:t>.</w:t>
      </w:r>
    </w:p>
    <w:p w:rsidR="00D93298" w:rsidRDefault="00D93298" w:rsidP="00C86DCE">
      <w:r>
        <w:t>However, for this measurement type, the modifier will have no effect on the power analysis.</w:t>
      </w:r>
    </w:p>
    <w:p w:rsidR="00037391" w:rsidRDefault="00037391" w:rsidP="00C86DCE">
      <w:pPr>
        <w:pStyle w:val="Heading2"/>
      </w:pPr>
      <w:r>
        <w:t>Block modifiers</w:t>
      </w:r>
    </w:p>
    <w:p w:rsidR="00037391" w:rsidRDefault="007F0324" w:rsidP="00037391">
      <w:r>
        <w:t>For randomized complete block designs, it may be that there large differences between blocks, causing part of the data to be less informative. If this is the case, then use th</w:t>
      </w:r>
      <w:r w:rsidR="00ED1876">
        <w:t xml:space="preserve">e </w:t>
      </w:r>
      <w:r w:rsidR="00ED1876" w:rsidRPr="00ED1876">
        <w:rPr>
          <w:i/>
        </w:rPr>
        <w:t>block modifie</w:t>
      </w:r>
      <w:r w:rsidR="00ED1876">
        <w:rPr>
          <w:i/>
        </w:rPr>
        <w:t>r</w:t>
      </w:r>
      <w:r w:rsidR="00ED1876" w:rsidRPr="00ED1876">
        <w:rPr>
          <w:i/>
        </w:rPr>
        <w:t>s</w:t>
      </w:r>
      <w:r w:rsidR="00ED1876">
        <w:t xml:space="preserve"> </w:t>
      </w:r>
      <w:r>
        <w:t>tab to specify the variation between blocks in terms of a CV (%).</w:t>
      </w:r>
    </w:p>
    <w:p w:rsidR="000B6887" w:rsidRDefault="00B01EFB" w:rsidP="000B6887">
      <w:pPr>
        <w:spacing w:before="240"/>
      </w:pPr>
      <w:r>
        <w:rPr>
          <w:noProof/>
          <w:lang w:eastAsia="en-GB"/>
        </w:rPr>
        <w:drawing>
          <wp:inline distT="0" distB="0" distL="0" distR="0" wp14:anchorId="450474E7" wp14:editId="01C77D35">
            <wp:extent cx="5760720" cy="3263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3755"/>
                    </a:xfrm>
                    <a:prstGeom prst="rect">
                      <a:avLst/>
                    </a:prstGeom>
                  </pic:spPr>
                </pic:pic>
              </a:graphicData>
            </a:graphic>
          </wp:inline>
        </w:drawing>
      </w:r>
    </w:p>
    <w:p w:rsidR="006C3831" w:rsidRPr="00037391" w:rsidRDefault="005129DA" w:rsidP="000B6887">
      <w:pPr>
        <w:spacing w:before="240"/>
      </w:pPr>
      <w:r>
        <w:t>Note that w</w:t>
      </w:r>
      <w:r w:rsidR="006C3831">
        <w:t xml:space="preserve">ithin the software, block effects are modelled according to the description of (Goedhart et al. 2014). </w:t>
      </w:r>
    </w:p>
    <w:p w:rsidR="00C86DCE" w:rsidRDefault="008F6B77" w:rsidP="00C86DCE">
      <w:pPr>
        <w:pStyle w:val="Heading2"/>
      </w:pPr>
      <w:r>
        <w:lastRenderedPageBreak/>
        <w:t>Analysis</w:t>
      </w:r>
    </w:p>
    <w:p w:rsidR="00E56992" w:rsidRDefault="00E56992" w:rsidP="006C1236">
      <w:r>
        <w:t xml:space="preserve">In the </w:t>
      </w:r>
      <w:r w:rsidRPr="00884449">
        <w:rPr>
          <w:i/>
        </w:rPr>
        <w:t>analysis</w:t>
      </w:r>
      <w:r>
        <w:t xml:space="preserve"> tab, analysis- and power analysis-specific settings can be specified.</w:t>
      </w:r>
    </w:p>
    <w:p w:rsidR="00E56992" w:rsidRDefault="00E56992" w:rsidP="006C1236">
      <w:r>
        <w:t>The power analysis settings comprise choosing the significance level, the replication levels, and the number of levels between no-difference and each LoC for which to compute the power.</w:t>
      </w:r>
    </w:p>
    <w:p w:rsidR="00E56992" w:rsidRDefault="00E56992" w:rsidP="00E56992">
      <w:r>
        <w:t>In simple cases (continuous and non-negative with log(x+m) method) a direct power calculation is made. For counts and non-negative measurement types with a gamma distribution, exact power calculation is not possible. For these endpoints, results can be obtained by means of Monte-Carlo simulation or using the approximate method (Lyles et al.  2007). The latter is recommended, because it is much faster.</w:t>
      </w:r>
    </w:p>
    <w:p w:rsidR="00E56992" w:rsidRDefault="00E56992" w:rsidP="00E56992">
      <w:r>
        <w:t>Two types of statistical tests are considered; the difference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t>) and the equivalence test (H0: µ</w:t>
      </w:r>
      <w:r w:rsidRPr="00202C0B">
        <w:rPr>
          <w:vertAlign w:val="subscript"/>
        </w:rPr>
        <w:t>1</w:t>
      </w:r>
      <w:r>
        <w:t xml:space="preserve"> ≠ µ</w:t>
      </w:r>
      <w:r w:rsidRPr="00202C0B">
        <w:rPr>
          <w:vertAlign w:val="subscript"/>
        </w:rPr>
        <w:t>2</w:t>
      </w:r>
      <w:r>
        <w:t xml:space="preserve"> against HA: µ</w:t>
      </w:r>
      <w:r w:rsidRPr="00202C0B">
        <w:rPr>
          <w:vertAlign w:val="subscript"/>
        </w:rPr>
        <w:t>1</w:t>
      </w:r>
      <w:r>
        <w:t xml:space="preserve"> = µ</w:t>
      </w:r>
      <w:r w:rsidRPr="00202C0B">
        <w:rPr>
          <w:vertAlign w:val="subscript"/>
        </w:rPr>
        <w:t>2</w:t>
      </w:r>
      <w:r w:rsidR="00A558AE" w:rsidRPr="00A558AE">
        <w:t>,</w:t>
      </w:r>
      <w:r w:rsidR="00A558AE">
        <w:t xml:space="preserve"> </w:t>
      </w:r>
      <w:r w:rsidR="00A558AE" w:rsidRPr="00A558AE">
        <w:t xml:space="preserve">see </w:t>
      </w:r>
      <w:r w:rsidR="00A558AE">
        <w:t>Schuirmann e</w:t>
      </w:r>
      <w:r w:rsidR="00A558AE">
        <w:t>t al. 1987, Perry et al. 2009</w:t>
      </w:r>
      <w:r>
        <w:t>). For each test type, the method(s) of analysis method is/are to be specified. These may differ per</w:t>
      </w:r>
      <w:r w:rsidR="005444D2">
        <w:t xml:space="preserve"> test type. Different methods of analysis are available/suitable for different measurement types.</w:t>
      </w:r>
    </w:p>
    <w:p w:rsidR="007C7E4C" w:rsidRDefault="007C7E4C" w:rsidP="00E56992">
      <w:r>
        <w:t>When the settings are specified as desired, the pressing the run button will start the power analysis for all endpoints.</w:t>
      </w:r>
      <w:r w:rsidR="00341640">
        <w:t xml:space="preserve"> The analysis may take a while, depending on the number of endpoints, the design, and the specified settings.</w:t>
      </w:r>
      <w:r w:rsidR="00EA6F2E">
        <w:t xml:space="preserve"> A progress bar will provide an indication of the progress and the time remaining.</w:t>
      </w:r>
    </w:p>
    <w:p w:rsidR="006C1236" w:rsidRDefault="005444D2" w:rsidP="006C1236">
      <w:r>
        <w:rPr>
          <w:noProof/>
          <w:lang w:eastAsia="en-GB"/>
        </w:rPr>
        <w:drawing>
          <wp:inline distT="0" distB="0" distL="0" distR="0" wp14:anchorId="184D6A54" wp14:editId="642F0FEF">
            <wp:extent cx="5760720" cy="4775898"/>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75898"/>
                    </a:xfrm>
                    <a:prstGeom prst="rect">
                      <a:avLst/>
                    </a:prstGeom>
                  </pic:spPr>
                </pic:pic>
              </a:graphicData>
            </a:graphic>
          </wp:inline>
        </w:drawing>
      </w:r>
    </w:p>
    <w:p w:rsidR="00E313D7" w:rsidRDefault="00E313D7" w:rsidP="00E313D7">
      <w:pPr>
        <w:spacing w:before="240"/>
      </w:pPr>
      <w:r>
        <w:t>The following methods of analysis are available for the different measurement types:</w:t>
      </w:r>
    </w:p>
    <w:tbl>
      <w:tblPr>
        <w:tblStyle w:val="TableGrid"/>
        <w:tblW w:w="9076" w:type="dxa"/>
        <w:jc w:val="center"/>
        <w:tblInd w:w="212" w:type="dxa"/>
        <w:tblLook w:val="04A0" w:firstRow="1" w:lastRow="0" w:firstColumn="1" w:lastColumn="0" w:noHBand="0" w:noVBand="1"/>
      </w:tblPr>
      <w:tblGrid>
        <w:gridCol w:w="1390"/>
        <w:gridCol w:w="3966"/>
        <w:gridCol w:w="1840"/>
        <w:gridCol w:w="1880"/>
      </w:tblGrid>
      <w:tr w:rsidR="00E313D7" w:rsidRPr="00D87FC5" w:rsidTr="004C7343">
        <w:trPr>
          <w:jc w:val="center"/>
        </w:trPr>
        <w:tc>
          <w:tcPr>
            <w:tcW w:w="1390"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Measurement type</w:t>
            </w:r>
          </w:p>
        </w:tc>
        <w:tc>
          <w:tcPr>
            <w:tcW w:w="3966"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Model</w:t>
            </w:r>
          </w:p>
        </w:tc>
        <w:tc>
          <w:tcPr>
            <w:tcW w:w="1840" w:type="dxa"/>
          </w:tcPr>
          <w:p w:rsidR="00E313D7" w:rsidRPr="00D87FC5" w:rsidRDefault="00E313D7" w:rsidP="00D80334">
            <w:pPr>
              <w:rPr>
                <w:rFonts w:asciiTheme="minorHAnsi" w:hAnsiTheme="minorHAnsi" w:cs="Times New Roman"/>
                <w:b/>
                <w:sz w:val="20"/>
                <w:szCs w:val="20"/>
              </w:rPr>
            </w:pPr>
            <w:r w:rsidRPr="00D87FC5">
              <w:rPr>
                <w:rFonts w:asciiTheme="minorHAnsi" w:hAnsiTheme="minorHAnsi" w:cs="Times New Roman"/>
                <w:b/>
                <w:sz w:val="20"/>
                <w:szCs w:val="20"/>
              </w:rPr>
              <w:t>Recommended</w:t>
            </w:r>
            <w:r>
              <w:rPr>
                <w:rFonts w:asciiTheme="minorHAnsi" w:hAnsiTheme="minorHAnsi" w:cs="Times New Roman"/>
                <w:b/>
                <w:sz w:val="20"/>
                <w:szCs w:val="20"/>
              </w:rPr>
              <w:t xml:space="preserve"> for difference test</w:t>
            </w:r>
          </w:p>
        </w:tc>
        <w:tc>
          <w:tcPr>
            <w:tcW w:w="1880" w:type="dxa"/>
          </w:tcPr>
          <w:p w:rsidR="00E313D7" w:rsidRPr="00D87FC5" w:rsidRDefault="00E313D7" w:rsidP="00D80334">
            <w:pPr>
              <w:rPr>
                <w:rFonts w:asciiTheme="minorHAnsi" w:hAnsiTheme="minorHAnsi" w:cs="Times New Roman"/>
                <w:b/>
                <w:sz w:val="20"/>
                <w:szCs w:val="20"/>
              </w:rPr>
            </w:pPr>
            <w:r>
              <w:rPr>
                <w:rFonts w:asciiTheme="minorHAnsi" w:hAnsiTheme="minorHAnsi" w:cs="Times New Roman"/>
                <w:b/>
                <w:sz w:val="20"/>
                <w:szCs w:val="20"/>
              </w:rPr>
              <w:t>Recommended for equivalence test</w:t>
            </w:r>
          </w:p>
        </w:tc>
      </w:tr>
      <w:tr w:rsidR="00E313D7" w:rsidRPr="00D87FC5" w:rsidTr="004C7343">
        <w:trPr>
          <w:trHeight w:val="270"/>
          <w:jc w:val="center"/>
        </w:trPr>
        <w:tc>
          <w:tcPr>
            <w:tcW w:w="1390" w:type="dxa"/>
            <w:vMerge w:val="restart"/>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lastRenderedPageBreak/>
              <w:t>Counts</w:t>
            </w:r>
          </w:p>
        </w:tc>
        <w:tc>
          <w:tcPr>
            <w:tcW w:w="3966"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Log(N+1) transformation</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Square Root transformation</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E313D7">
            <w:pPr>
              <w:rPr>
                <w:rFonts w:asciiTheme="minorHAnsi" w:hAnsiTheme="minorHAnsi" w:cs="Times New Roman"/>
                <w:sz w:val="20"/>
                <w:szCs w:val="20"/>
              </w:rPr>
            </w:pPr>
            <w:r>
              <w:rPr>
                <w:rFonts w:asciiTheme="minorHAnsi" w:hAnsiTheme="minorHAnsi" w:cs="Times New Roman"/>
                <w:sz w:val="20"/>
                <w:szCs w:val="20"/>
              </w:rPr>
              <w:t>Log-linear model with overdispersion</w:t>
            </w:r>
          </w:p>
        </w:tc>
        <w:tc>
          <w:tcPr>
            <w:tcW w:w="1840" w:type="dxa"/>
          </w:tcPr>
          <w:p w:rsidR="00E313D7" w:rsidRPr="00D87FC5" w:rsidRDefault="00E313D7" w:rsidP="00D80334">
            <w:pPr>
              <w:rPr>
                <w:rFonts w:asciiTheme="minorHAnsi" w:hAnsiTheme="minorHAnsi" w:cs="Times New Roman"/>
                <w:sz w:val="20"/>
                <w:szCs w:val="20"/>
              </w:rPr>
            </w:pPr>
            <w:r>
              <w:rPr>
                <w:rFonts w:asciiTheme="minorHAnsi" w:hAnsiTheme="minorHAnsi" w:cs="Times New Roman"/>
                <w:sz w:val="20"/>
                <w:szCs w:val="20"/>
              </w:rPr>
              <w:t>*</w:t>
            </w: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trHeight w:val="270"/>
          <w:jc w:val="center"/>
        </w:trPr>
        <w:tc>
          <w:tcPr>
            <w:tcW w:w="1390" w:type="dxa"/>
            <w:vMerge/>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F759FE" w:rsidP="00D80334">
            <w:pPr>
              <w:rPr>
                <w:rFonts w:asciiTheme="minorHAnsi" w:hAnsiTheme="minorHAnsi" w:cs="Times New Roman"/>
                <w:sz w:val="20"/>
                <w:szCs w:val="20"/>
              </w:rPr>
            </w:pPr>
            <w:r>
              <w:rPr>
                <w:rFonts w:asciiTheme="minorHAnsi" w:hAnsiTheme="minorHAnsi" w:cs="Times New Roman"/>
                <w:sz w:val="20"/>
                <w:szCs w:val="20"/>
              </w:rPr>
              <w:t>Negative Binomial model with log link</w:t>
            </w:r>
          </w:p>
        </w:tc>
        <w:tc>
          <w:tcPr>
            <w:tcW w:w="1840" w:type="dxa"/>
          </w:tcPr>
          <w:p w:rsidR="00E313D7" w:rsidRPr="00D87FC5" w:rsidRDefault="00E313D7" w:rsidP="00D80334">
            <w:pPr>
              <w:rPr>
                <w:rFonts w:asciiTheme="minorHAnsi" w:hAnsiTheme="minorHAnsi" w:cs="Times New Roman"/>
                <w:sz w:val="20"/>
                <w:szCs w:val="20"/>
              </w:rPr>
            </w:pPr>
          </w:p>
        </w:tc>
        <w:tc>
          <w:tcPr>
            <w:tcW w:w="1880" w:type="dxa"/>
          </w:tcPr>
          <w:p w:rsidR="00E313D7" w:rsidRPr="00D87FC5" w:rsidRDefault="00E313D7" w:rsidP="00D80334">
            <w:pPr>
              <w:rPr>
                <w:rFonts w:asciiTheme="minorHAnsi" w:hAnsiTheme="minorHAnsi" w:cs="Times New Roman"/>
                <w:sz w:val="20"/>
                <w:szCs w:val="20"/>
              </w:rPr>
            </w:pP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Nonnegative</w:t>
            </w:r>
          </w:p>
        </w:tc>
        <w:tc>
          <w:tcPr>
            <w:tcW w:w="3966"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Log-normal</w:t>
            </w:r>
          </w:p>
        </w:tc>
        <w:tc>
          <w:tcPr>
            <w:tcW w:w="1840"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rsidR="00E313D7" w:rsidRPr="00D87FC5" w:rsidRDefault="00E313D7" w:rsidP="00D80334">
            <w:pPr>
              <w:keepNext/>
              <w:rPr>
                <w:rFonts w:asciiTheme="minorHAnsi" w:hAnsiTheme="minorHAnsi" w:cs="Times New Roman"/>
                <w:sz w:val="20"/>
                <w:szCs w:val="20"/>
              </w:rPr>
            </w:pP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p>
        </w:tc>
        <w:tc>
          <w:tcPr>
            <w:tcW w:w="3966" w:type="dxa"/>
          </w:tcPr>
          <w:p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Gamma with log link</w:t>
            </w:r>
          </w:p>
        </w:tc>
        <w:tc>
          <w:tcPr>
            <w:tcW w:w="1840" w:type="dxa"/>
          </w:tcPr>
          <w:p w:rsidR="00E313D7" w:rsidRPr="00D87FC5" w:rsidRDefault="00E313D7" w:rsidP="00D80334">
            <w:pPr>
              <w:keepNext/>
              <w:rPr>
                <w:rFonts w:asciiTheme="minorHAnsi" w:hAnsiTheme="minorHAnsi" w:cs="Times New Roman"/>
                <w:sz w:val="20"/>
                <w:szCs w:val="20"/>
              </w:rPr>
            </w:pPr>
          </w:p>
        </w:tc>
        <w:tc>
          <w:tcPr>
            <w:tcW w:w="1880" w:type="dxa"/>
          </w:tcPr>
          <w:p w:rsidR="00E313D7" w:rsidRPr="00D87FC5" w:rsidRDefault="00E313D7" w:rsidP="00D80334">
            <w:pPr>
              <w:keepNext/>
              <w:rPr>
                <w:rFonts w:asciiTheme="minorHAnsi" w:hAnsiTheme="minorHAnsi" w:cs="Times New Roman"/>
                <w:sz w:val="20"/>
                <w:szCs w:val="20"/>
              </w:rPr>
            </w:pPr>
            <w:r>
              <w:rPr>
                <w:rFonts w:asciiTheme="minorHAnsi" w:hAnsiTheme="minorHAnsi" w:cs="Times New Roman"/>
                <w:sz w:val="20"/>
                <w:szCs w:val="20"/>
              </w:rPr>
              <w:t>*</w:t>
            </w:r>
          </w:p>
        </w:tc>
      </w:tr>
      <w:tr w:rsidR="00E313D7" w:rsidRPr="00D87FC5" w:rsidTr="004C7343">
        <w:trPr>
          <w:jc w:val="center"/>
        </w:trPr>
        <w:tc>
          <w:tcPr>
            <w:tcW w:w="1390" w:type="dxa"/>
          </w:tcPr>
          <w:p w:rsidR="00E313D7" w:rsidRPr="00D87FC5" w:rsidRDefault="00E313D7" w:rsidP="00D80334">
            <w:pPr>
              <w:rPr>
                <w:rFonts w:asciiTheme="minorHAnsi" w:hAnsiTheme="minorHAnsi" w:cs="Times New Roman"/>
                <w:sz w:val="20"/>
                <w:szCs w:val="20"/>
              </w:rPr>
            </w:pPr>
            <w:r w:rsidRPr="00D87FC5">
              <w:rPr>
                <w:rFonts w:asciiTheme="minorHAnsi" w:hAnsiTheme="minorHAnsi" w:cs="Times New Roman"/>
                <w:sz w:val="20"/>
                <w:szCs w:val="20"/>
              </w:rPr>
              <w:t>Continuous</w:t>
            </w:r>
          </w:p>
        </w:tc>
        <w:tc>
          <w:tcPr>
            <w:tcW w:w="3966" w:type="dxa"/>
          </w:tcPr>
          <w:p w:rsidR="00E313D7" w:rsidRPr="00D87FC5" w:rsidRDefault="00E313D7" w:rsidP="00D80334">
            <w:pPr>
              <w:keepNext/>
              <w:rPr>
                <w:rFonts w:asciiTheme="minorHAnsi" w:hAnsiTheme="minorHAnsi" w:cs="Times New Roman"/>
                <w:sz w:val="20"/>
                <w:szCs w:val="20"/>
              </w:rPr>
            </w:pPr>
            <w:r w:rsidRPr="00D87FC5">
              <w:rPr>
                <w:rFonts w:asciiTheme="minorHAnsi" w:hAnsiTheme="minorHAnsi" w:cs="Times New Roman"/>
                <w:sz w:val="20"/>
                <w:szCs w:val="20"/>
              </w:rPr>
              <w:t>Normal</w:t>
            </w:r>
            <w:r>
              <w:rPr>
                <w:rFonts w:asciiTheme="minorHAnsi" w:hAnsiTheme="minorHAnsi" w:cs="Times New Roman"/>
                <w:sz w:val="20"/>
                <w:szCs w:val="20"/>
              </w:rPr>
              <w:t xml:space="preserve"> model</w:t>
            </w:r>
          </w:p>
        </w:tc>
        <w:tc>
          <w:tcPr>
            <w:tcW w:w="1840" w:type="dxa"/>
          </w:tcPr>
          <w:p w:rsidR="00E313D7" w:rsidRPr="00D87FC5" w:rsidRDefault="00E313D7" w:rsidP="00E313D7">
            <w:pPr>
              <w:keepNext/>
              <w:rPr>
                <w:rFonts w:asciiTheme="minorHAnsi" w:hAnsiTheme="minorHAnsi" w:cs="Times New Roman"/>
                <w:sz w:val="20"/>
                <w:szCs w:val="20"/>
              </w:rPr>
            </w:pPr>
            <w:r w:rsidRPr="00D87FC5">
              <w:rPr>
                <w:rFonts w:asciiTheme="minorHAnsi" w:hAnsiTheme="minorHAnsi" w:cs="Times New Roman"/>
                <w:sz w:val="20"/>
                <w:szCs w:val="20"/>
              </w:rPr>
              <w:t>*</w:t>
            </w:r>
          </w:p>
        </w:tc>
        <w:tc>
          <w:tcPr>
            <w:tcW w:w="1880" w:type="dxa"/>
          </w:tcPr>
          <w:p w:rsidR="00E313D7" w:rsidRPr="00D87FC5" w:rsidRDefault="00E313D7" w:rsidP="00E313D7">
            <w:pPr>
              <w:keepNext/>
              <w:rPr>
                <w:rFonts w:asciiTheme="minorHAnsi" w:hAnsiTheme="minorHAnsi" w:cs="Times New Roman"/>
                <w:sz w:val="20"/>
                <w:szCs w:val="20"/>
              </w:rPr>
            </w:pPr>
            <w:r>
              <w:rPr>
                <w:rFonts w:asciiTheme="minorHAnsi" w:hAnsiTheme="minorHAnsi" w:cs="Times New Roman"/>
                <w:sz w:val="20"/>
                <w:szCs w:val="20"/>
              </w:rPr>
              <w:t>*</w:t>
            </w:r>
          </w:p>
        </w:tc>
      </w:tr>
    </w:tbl>
    <w:p w:rsidR="002C2410" w:rsidRDefault="002C2410" w:rsidP="00C86DCE">
      <w:pPr>
        <w:pStyle w:val="Heading2"/>
      </w:pPr>
      <w:r>
        <w:t>Output</w:t>
      </w:r>
    </w:p>
    <w:p w:rsidR="002C2410" w:rsidRDefault="002C2410" w:rsidP="002C2410">
      <w:r w:rsidRPr="002C2410">
        <w:t>This panel shows the power analysis outputs that are produced within this project. Select an output and press load to set this output as the default output of the project and to view the results.</w:t>
      </w:r>
    </w:p>
    <w:p w:rsidR="00327405" w:rsidRPr="002C2410" w:rsidRDefault="00B01EFB" w:rsidP="002C2410">
      <w:r>
        <w:rPr>
          <w:noProof/>
          <w:lang w:eastAsia="en-GB"/>
        </w:rPr>
        <w:drawing>
          <wp:inline distT="0" distB="0" distL="0" distR="0" wp14:anchorId="7E7AEE0E" wp14:editId="55038752">
            <wp:extent cx="5760720" cy="3263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63755"/>
                    </a:xfrm>
                    <a:prstGeom prst="rect">
                      <a:avLst/>
                    </a:prstGeom>
                  </pic:spPr>
                </pic:pic>
              </a:graphicData>
            </a:graphic>
          </wp:inline>
        </w:drawing>
      </w:r>
    </w:p>
    <w:p w:rsidR="00C86DCE" w:rsidRDefault="00D044A3" w:rsidP="00C86DCE">
      <w:pPr>
        <w:pStyle w:val="Heading2"/>
      </w:pPr>
      <w:r>
        <w:t>Results per comparison</w:t>
      </w:r>
    </w:p>
    <w:p w:rsidR="00D044A3" w:rsidRDefault="00327405" w:rsidP="00D044A3">
      <w:r>
        <w:t xml:space="preserve">In the </w:t>
      </w:r>
      <w:r w:rsidRPr="00327405">
        <w:rPr>
          <w:i/>
        </w:rPr>
        <w:t>results per comparison tab</w:t>
      </w:r>
      <w:r>
        <w:t xml:space="preserve">, the results of the power analysis can be evaluated per endpoint. </w:t>
      </w:r>
      <w:r w:rsidR="00D044A3">
        <w:t xml:space="preserve">Choose endpoint in table. Choose method of analysis if more have been investigated. </w:t>
      </w:r>
      <w:r w:rsidR="00B155D7">
        <w:t>The tab-panel on the right allows you to switch between the charts for the difference test, charts for the equivalence test, a report on the power analysis settings, and a full analysis report for the selected endpoint.</w:t>
      </w:r>
    </w:p>
    <w:p w:rsidR="00327405" w:rsidRDefault="00327405" w:rsidP="00327405">
      <w:pPr>
        <w:spacing w:before="240"/>
      </w:pPr>
      <w:r>
        <w:rPr>
          <w:noProof/>
          <w:lang w:eastAsia="en-GB"/>
        </w:rPr>
        <w:lastRenderedPageBreak/>
        <w:drawing>
          <wp:inline distT="0" distB="0" distL="0" distR="0" wp14:anchorId="4BD3F168" wp14:editId="1CE0F475">
            <wp:extent cx="5760720" cy="3704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704720"/>
                    </a:xfrm>
                    <a:prstGeom prst="rect">
                      <a:avLst/>
                    </a:prstGeom>
                  </pic:spPr>
                </pic:pic>
              </a:graphicData>
            </a:graphic>
          </wp:inline>
        </w:drawing>
      </w:r>
    </w:p>
    <w:p w:rsidR="00C86DCE" w:rsidRDefault="00D80334" w:rsidP="00C86DCE">
      <w:pPr>
        <w:pStyle w:val="Heading2"/>
      </w:pPr>
      <w:r>
        <w:t>Combined results</w:t>
      </w:r>
    </w:p>
    <w:p w:rsidR="00D90A01" w:rsidRDefault="00D80334" w:rsidP="00D90A01">
      <w:r>
        <w:t xml:space="preserve">The </w:t>
      </w:r>
      <w:r w:rsidRPr="00D80334">
        <w:rPr>
          <w:i/>
        </w:rPr>
        <w:t>combined results</w:t>
      </w:r>
      <w:r>
        <w:t xml:space="preserve"> tab provides an combined view of the results of the power analysis for all endpoints. In the left panel, endpoints may be included or excluded for being part of the combined analysis by checking/unchecking the </w:t>
      </w:r>
      <w:r w:rsidRPr="00D80334">
        <w:rPr>
          <w:i/>
        </w:rPr>
        <w:t>primary</w:t>
      </w:r>
      <w:r>
        <w:t xml:space="preserve"> checkbox.</w:t>
      </w:r>
      <w:r w:rsidR="001E2575">
        <w:t xml:space="preserve"> </w:t>
      </w:r>
      <w:r>
        <w:t xml:space="preserve">The tab panel on the right provides the combined </w:t>
      </w:r>
      <w:r w:rsidR="001E2575">
        <w:t xml:space="preserve">graph of </w:t>
      </w:r>
      <w:r>
        <w:t>the difference test</w:t>
      </w:r>
      <w:r w:rsidR="001E2575">
        <w:t xml:space="preserve"> and</w:t>
      </w:r>
      <w:r>
        <w:t xml:space="preserve"> equivalence</w:t>
      </w:r>
      <w:r w:rsidR="001E2575">
        <w:t>, as well as a full analysis report for all primary endpoints.</w:t>
      </w:r>
      <w:r w:rsidR="00022BD7">
        <w:t xml:space="preserve"> </w:t>
      </w:r>
      <w:r w:rsidR="00D90A01">
        <w:t>The combined power analysis is based on the minimum or mean power across the primary comparisons. The results of the endpoints are combined based on the LoCs in terms of Concern Standardized Differences (CSD, equals 1 at the Limit of Concern).</w:t>
      </w:r>
    </w:p>
    <w:p w:rsidR="00D80334" w:rsidRDefault="00C31B2C" w:rsidP="00D044A3">
      <w:r>
        <w:t>Additionally, it is possible to export an analysis template for a specified number of replicates based on the specified design. This will export a data template that can be used for specifying the actual observations, an additional csv file that specifies the comparison contrasts (used by the analysis scripts), and one main analysis R script file and some additional R script that can be used for running the analysis.</w:t>
      </w:r>
    </w:p>
    <w:p w:rsidR="001E2575" w:rsidRDefault="001E2575" w:rsidP="001E2575">
      <w:pPr>
        <w:spacing w:before="240"/>
      </w:pPr>
      <w:r>
        <w:rPr>
          <w:noProof/>
          <w:lang w:eastAsia="en-GB"/>
        </w:rPr>
        <w:lastRenderedPageBreak/>
        <w:drawing>
          <wp:inline distT="0" distB="0" distL="0" distR="0" wp14:anchorId="7BB7F577" wp14:editId="5B50CB0B">
            <wp:extent cx="5760720" cy="3704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704720"/>
                    </a:xfrm>
                    <a:prstGeom prst="rect">
                      <a:avLst/>
                    </a:prstGeom>
                  </pic:spPr>
                </pic:pic>
              </a:graphicData>
            </a:graphic>
          </wp:inline>
        </w:drawing>
      </w:r>
    </w:p>
    <w:p w:rsidR="00234EE4" w:rsidRDefault="00234EE4" w:rsidP="00E83582">
      <w:pPr>
        <w:pStyle w:val="Heading2"/>
        <w:numPr>
          <w:ilvl w:val="0"/>
          <w:numId w:val="0"/>
        </w:numPr>
        <w:ind w:left="576" w:hanging="576"/>
      </w:pPr>
      <w:r>
        <w:t>References</w:t>
      </w:r>
    </w:p>
    <w:p w:rsidR="00234EE4" w:rsidRPr="00234EE4" w:rsidRDefault="00234EE4" w:rsidP="00234EE4">
      <w:pPr>
        <w:spacing w:after="120" w:line="264" w:lineRule="auto"/>
        <w:ind w:left="567" w:hanging="567"/>
        <w:rPr>
          <w:lang w:val="nl-NL"/>
        </w:rPr>
      </w:pPr>
      <w:r w:rsidRPr="00025238">
        <w:t xml:space="preserve">EFSA (2010). EFSA Panel on Genetically Modified Organisms (GMO). Guidance on the environmental risk assessment of genetically modified plants. </w:t>
      </w:r>
      <w:r w:rsidRPr="00234EE4">
        <w:rPr>
          <w:lang w:val="nl-NL"/>
        </w:rPr>
        <w:t>EFSA Journal, 8(11): 1879. [111 pp.], doi:10.2903/j.efsa.2010.1879.</w:t>
      </w:r>
    </w:p>
    <w:p w:rsidR="00234EE4" w:rsidRPr="00B05D41" w:rsidRDefault="00234EE4" w:rsidP="00234EE4">
      <w:pPr>
        <w:spacing w:after="120" w:line="264" w:lineRule="auto"/>
        <w:ind w:left="567" w:hanging="567"/>
      </w:pPr>
      <w:r w:rsidRPr="00BD6C57">
        <w:rPr>
          <w:lang w:val="nl-NL"/>
        </w:rPr>
        <w:t xml:space="preserve">Goedhart PW, Van der Voet H, Baldacchino F &amp; Arpaia S (2013). </w:t>
      </w:r>
      <w:r>
        <w:t xml:space="preserve">Environmental Risk Assessment of Genetically Modified Organisms: Overview of field studies, examples of datasets, statistical models and a simulation tool. </w:t>
      </w:r>
      <w:r w:rsidRPr="00B05D41">
        <w:t>Deliverable 9.1, AMIGA project, project number 289706.</w:t>
      </w:r>
    </w:p>
    <w:p w:rsidR="00005806" w:rsidRPr="009C6B4D" w:rsidRDefault="00005806" w:rsidP="00005806">
      <w:pPr>
        <w:spacing w:after="120" w:line="264" w:lineRule="auto"/>
        <w:ind w:left="567" w:hanging="567"/>
        <w:rPr>
          <w:rFonts w:ascii="Times New Roman" w:hAnsi="Times New Roman"/>
        </w:rPr>
      </w:pPr>
      <w:r w:rsidRPr="00B05D41">
        <w:t xml:space="preserve">Goedhart PW, van der Voet H, Baldacchino F &amp; Arpaia S (2014). </w:t>
      </w:r>
      <w:r w:rsidRPr="00005806">
        <w:t xml:space="preserve">A statistical simulation model for field testing of non-target organisms in environmental risk assessment of genetically modified plants. </w:t>
      </w:r>
      <w:r w:rsidRPr="009C6B4D">
        <w:t xml:space="preserve">Ecology and Evolution. </w:t>
      </w:r>
      <w:r w:rsidRPr="009C6B4D">
        <w:rPr>
          <w:rFonts w:ascii="Times New Roman" w:hAnsi="Times New Roman"/>
        </w:rPr>
        <w:t>4: 1267–1283</w:t>
      </w:r>
      <w:r w:rsidR="00710562">
        <w:rPr>
          <w:rFonts w:ascii="Times New Roman" w:hAnsi="Times New Roman"/>
        </w:rPr>
        <w:t>.</w:t>
      </w:r>
    </w:p>
    <w:p w:rsidR="00234EE4" w:rsidRPr="00B05D41" w:rsidRDefault="00234EE4" w:rsidP="00234EE4">
      <w:pPr>
        <w:spacing w:after="120" w:line="264" w:lineRule="auto"/>
        <w:ind w:left="567" w:hanging="567"/>
        <w:rPr>
          <w:lang w:val="nl-NL"/>
        </w:rPr>
      </w:pPr>
      <w:r w:rsidRPr="00025238">
        <w:t xml:space="preserve">Lyles RH, Lin H-M &amp; Williamson JM (2007). A practical approach to computing power for generalized linear models with nominal, count, or ordinal responses. </w:t>
      </w:r>
      <w:r w:rsidRPr="00B05D41">
        <w:rPr>
          <w:lang w:val="nl-NL"/>
        </w:rPr>
        <w:t>Statistics In Medicine, 26(7): 1632-1648.</w:t>
      </w:r>
    </w:p>
    <w:p w:rsidR="00234EE4" w:rsidRDefault="00234EE4" w:rsidP="00234EE4">
      <w:pPr>
        <w:spacing w:after="120" w:line="264" w:lineRule="auto"/>
        <w:ind w:left="567" w:hanging="567"/>
      </w:pPr>
      <w:r w:rsidRPr="00B05D41">
        <w:rPr>
          <w:lang w:val="nl-NL"/>
        </w:rPr>
        <w:t xml:space="preserve">Perry JN, ter Braak CJF, Dixon PM, Duan JJ, Hails RS, Huesken A, Lavielle M, Marvier M, Scardi M, Schmidt K, Tothmeresz B, Schaarschmidt F &amp; van der Voet H (2009). </w:t>
      </w:r>
      <w:r w:rsidRPr="00025238">
        <w:t>Statistical aspects of environmental risk assessment of GM plants for effects on non</w:t>
      </w:r>
      <w:r w:rsidRPr="00025238">
        <w:noBreakHyphen/>
        <w:t>target organisms. Environmental Biosafety Research, 8: 65</w:t>
      </w:r>
      <w:r w:rsidRPr="00025238">
        <w:noBreakHyphen/>
        <w:t>78.</w:t>
      </w:r>
    </w:p>
    <w:p w:rsidR="00710562" w:rsidRPr="00710562" w:rsidRDefault="00710562" w:rsidP="00234EE4">
      <w:pPr>
        <w:spacing w:after="120" w:line="264" w:lineRule="auto"/>
        <w:ind w:left="567" w:hanging="567"/>
      </w:pPr>
      <w:r w:rsidRPr="00710562">
        <w:rPr>
          <w:lang w:val="nl-NL"/>
        </w:rPr>
        <w:t>Van der Voet H &amp; Goedhart PW (</w:t>
      </w:r>
      <w:r>
        <w:rPr>
          <w:lang w:val="nl-NL"/>
        </w:rPr>
        <w:t xml:space="preserve">2015). </w:t>
      </w:r>
      <w:r w:rsidRPr="00710562">
        <w:t xml:space="preserve">The power of statistical tests using field trial count data of nontarget organisms in environmental risk assessment of genetically modified plants. </w:t>
      </w:r>
      <w:r>
        <w:t>Agricultural and Forest Entymology, 17: 164-172.</w:t>
      </w:r>
    </w:p>
    <w:p w:rsidR="00234EE4" w:rsidRPr="00137411" w:rsidRDefault="00234EE4" w:rsidP="00F22B8B">
      <w:pPr>
        <w:spacing w:after="120" w:line="264" w:lineRule="auto"/>
        <w:ind w:left="567" w:hanging="567"/>
      </w:pPr>
      <w:r>
        <w:t>Schuirmann DJ (1987). A comparison of the two one</w:t>
      </w:r>
      <w:r>
        <w:noBreakHyphen/>
        <w:t xml:space="preserve">sided tests procedure and the power approach for assessing the equivalence of average bioavailability. </w:t>
      </w:r>
      <w:r w:rsidRPr="00025238">
        <w:t>Journal of Pharmacokinetics and Biopharmaceutics</w:t>
      </w:r>
      <w:r>
        <w:t>, 15(6): 657</w:t>
      </w:r>
      <w:r>
        <w:noBreakHyphen/>
        <w:t>680.</w:t>
      </w:r>
      <w:r w:rsidRPr="00137411">
        <w:t xml:space="preserve"> </w:t>
      </w:r>
    </w:p>
    <w:sectPr w:rsidR="00234EE4" w:rsidRPr="00137411" w:rsidSect="00AE2A1D">
      <w:headerReference w:type="default" r:id="rId26"/>
      <w:footerReference w:type="defaul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5FC" w:rsidRDefault="007F75FC" w:rsidP="00722E05">
      <w:pPr>
        <w:spacing w:after="0"/>
      </w:pPr>
      <w:r>
        <w:separator/>
      </w:r>
    </w:p>
  </w:endnote>
  <w:endnote w:type="continuationSeparator" w:id="0">
    <w:p w:rsidR="007F75FC" w:rsidRDefault="007F75FC" w:rsidP="00722E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047861" w:rsidRDefault="00D80334" w:rsidP="00D80334">
    <w:pPr>
      <w:pBdr>
        <w:top w:val="single" w:sz="4" w:space="1" w:color="000000" w:themeColor="text2"/>
      </w:pBdr>
      <w:rPr>
        <w:rStyle w:val="IntenseReference"/>
        <w:b w:val="0"/>
        <w:u w:val="none"/>
      </w:rPr>
    </w:pPr>
    <w:r w:rsidRPr="00B155D7">
      <w:rPr>
        <w:rStyle w:val="IntenseReference"/>
        <w:b w:val="0"/>
        <w:noProof/>
        <w:sz w:val="22"/>
        <w:u w:val="none"/>
        <w:lang w:eastAsia="en-GB"/>
      </w:rPr>
      <w:drawing>
        <wp:anchor distT="0" distB="0" distL="114300" distR="114300" simplePos="0" relativeHeight="251659264" behindDoc="0" locked="0" layoutInCell="1" allowOverlap="1" wp14:anchorId="61AE490E" wp14:editId="76357ED1">
          <wp:simplePos x="0" y="0"/>
          <wp:positionH relativeFrom="column">
            <wp:posOffset>4058285</wp:posOffset>
          </wp:positionH>
          <wp:positionV relativeFrom="paragraph">
            <wp:posOffset>62865</wp:posOffset>
          </wp:positionV>
          <wp:extent cx="1607820" cy="26098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B155D7">
      <w:rPr>
        <w:rStyle w:val="IntenseReference"/>
        <w:b w:val="0"/>
        <w:sz w:val="22"/>
        <w:u w:val="none"/>
      </w:rPr>
      <w:t>Biometris, Wageningen University and Research</w:t>
    </w:r>
    <w:r w:rsidRPr="00047861">
      <w:rPr>
        <w:rStyle w:val="IntenseReference"/>
        <w:b w:val="0"/>
        <w:u w:val="none"/>
      </w:rPr>
      <w:tab/>
    </w:r>
    <w:r w:rsidRPr="00047861">
      <w:rPr>
        <w:rStyle w:val="IntenseReference"/>
        <w:b w:val="0"/>
        <w:u w:val="none"/>
      </w:rPr>
      <w:tab/>
    </w:r>
    <w:r w:rsidRPr="00047861">
      <w:rPr>
        <w:rStyle w:val="IntenseReference"/>
        <w:b w:val="0"/>
        <w:u w:val="none"/>
      </w:rPr>
      <w:tab/>
    </w:r>
    <w:r w:rsidRPr="00047861">
      <w:rPr>
        <w:rStyle w:val="IntenseReference"/>
        <w:b w:val="0"/>
        <w:u w:val="none"/>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1002EC" w:rsidRDefault="00D80334" w:rsidP="00AE2A1D">
    <w:pPr>
      <w:pBdr>
        <w:top w:val="single" w:sz="4" w:space="1" w:color="000000" w:themeColor="text2"/>
      </w:pBdr>
      <w:rPr>
        <w:rStyle w:val="IntenseReference"/>
        <w:b w:val="0"/>
        <w:sz w:val="22"/>
        <w:u w:val="none"/>
      </w:rPr>
    </w:pPr>
    <w:r w:rsidRPr="001002EC">
      <w:rPr>
        <w:rStyle w:val="IntenseReference"/>
        <w:b w:val="0"/>
        <w:noProof/>
        <w:sz w:val="22"/>
        <w:u w:val="none"/>
        <w:lang w:eastAsia="en-GB"/>
      </w:rPr>
      <w:drawing>
        <wp:anchor distT="0" distB="0" distL="114300" distR="114300" simplePos="0" relativeHeight="251661312" behindDoc="0" locked="0" layoutInCell="1" allowOverlap="1" wp14:anchorId="7D4F04DE" wp14:editId="5B7ABCE5">
          <wp:simplePos x="0" y="0"/>
          <wp:positionH relativeFrom="column">
            <wp:posOffset>4058285</wp:posOffset>
          </wp:positionH>
          <wp:positionV relativeFrom="paragraph">
            <wp:posOffset>62865</wp:posOffset>
          </wp:positionV>
          <wp:extent cx="1607820" cy="2609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WUR_F.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07820" cy="260985"/>
                  </a:xfrm>
                  <a:prstGeom prst="rect">
                    <a:avLst/>
                  </a:prstGeom>
                </pic:spPr>
              </pic:pic>
            </a:graphicData>
          </a:graphic>
          <wp14:sizeRelH relativeFrom="page">
            <wp14:pctWidth>0</wp14:pctWidth>
          </wp14:sizeRelH>
          <wp14:sizeRelV relativeFrom="page">
            <wp14:pctHeight>0</wp14:pctHeight>
          </wp14:sizeRelV>
        </wp:anchor>
      </w:drawing>
    </w:r>
    <w:r w:rsidRPr="001002EC">
      <w:rPr>
        <w:rStyle w:val="IntenseReference"/>
        <w:b w:val="0"/>
        <w:sz w:val="22"/>
        <w:u w:val="none"/>
      </w:rPr>
      <w:t>Biometris, Wageningen University and Research</w:t>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r>
    <w:r w:rsidRPr="001002EC">
      <w:rPr>
        <w:rStyle w:val="IntenseReference"/>
        <w:b w:val="0"/>
        <w:sz w:val="22"/>
        <w:u w:val="none"/>
      </w:rPr>
      <w:tab/>
      <w:t xml:space="preserve">     </w:t>
    </w:r>
  </w:p>
  <w:p w:rsidR="00D80334" w:rsidRPr="001002EC" w:rsidRDefault="00D80334">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5FC" w:rsidRDefault="007F75FC" w:rsidP="00722E05">
      <w:pPr>
        <w:spacing w:after="0"/>
      </w:pPr>
      <w:r>
        <w:separator/>
      </w:r>
    </w:p>
  </w:footnote>
  <w:footnote w:type="continuationSeparator" w:id="0">
    <w:p w:rsidR="007F75FC" w:rsidRDefault="007F75FC" w:rsidP="00722E0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0334" w:rsidRPr="001002EC" w:rsidRDefault="00D80334" w:rsidP="00D80334">
    <w:pPr>
      <w:pStyle w:val="HeaderOdd"/>
      <w:pBdr>
        <w:bottom w:val="single" w:sz="4" w:space="1" w:color="000000" w:themeColor="text2"/>
      </w:pBdr>
      <w:rPr>
        <w:color w:val="auto"/>
        <w:sz w:val="22"/>
        <w:szCs w:val="22"/>
      </w:rPr>
    </w:pPr>
    <w:r w:rsidRPr="001002EC">
      <w:rPr>
        <w:rStyle w:val="IntenseReference"/>
        <w:color w:val="auto"/>
        <w:sz w:val="22"/>
        <w:szCs w:val="22"/>
        <w:u w:val="none"/>
      </w:rPr>
      <w:t>Amiga Power Analysis User Manual</w:t>
    </w:r>
    <w:r w:rsidRPr="001002EC">
      <w:rPr>
        <w:color w:val="auto"/>
        <w:sz w:val="22"/>
        <w:szCs w:val="22"/>
      </w:rPr>
      <w:ptab w:relativeTo="margin" w:alignment="center" w:leader="none"/>
    </w:r>
    <w:r w:rsidRPr="001002EC">
      <w:rPr>
        <w:color w:val="auto"/>
        <w:sz w:val="22"/>
        <w:szCs w:val="22"/>
      </w:rPr>
      <w:ptab w:relativeTo="margin" w:alignment="right" w:leader="none"/>
    </w:r>
    <w:r w:rsidRPr="001002EC">
      <w:rPr>
        <w:color w:val="auto"/>
        <w:sz w:val="22"/>
        <w:szCs w:val="22"/>
      </w:rPr>
      <w:t xml:space="preserve"> </w:t>
    </w:r>
    <w:r w:rsidRPr="001002EC">
      <w:rPr>
        <w:rStyle w:val="IntenseReference"/>
        <w:color w:val="auto"/>
        <w:sz w:val="22"/>
        <w:szCs w:val="22"/>
        <w:u w:val="none"/>
      </w:rPr>
      <w:t xml:space="preserve">Page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PAGE   \* MERGEFORMAT </w:instrText>
    </w:r>
    <w:r w:rsidRPr="001002EC">
      <w:rPr>
        <w:rStyle w:val="IntenseReference"/>
        <w:color w:val="auto"/>
        <w:sz w:val="22"/>
        <w:szCs w:val="22"/>
        <w:u w:val="none"/>
      </w:rPr>
      <w:fldChar w:fldCharType="separate"/>
    </w:r>
    <w:r w:rsidR="001D1CDD">
      <w:rPr>
        <w:rStyle w:val="IntenseReference"/>
        <w:noProof/>
        <w:color w:val="auto"/>
        <w:sz w:val="22"/>
        <w:szCs w:val="22"/>
        <w:u w:val="none"/>
      </w:rPr>
      <w:t>6</w:t>
    </w:r>
    <w:r w:rsidRPr="001002EC">
      <w:rPr>
        <w:rStyle w:val="IntenseReference"/>
        <w:color w:val="auto"/>
        <w:sz w:val="22"/>
        <w:szCs w:val="22"/>
        <w:u w:val="none"/>
      </w:rPr>
      <w:fldChar w:fldCharType="end"/>
    </w:r>
    <w:r w:rsidRPr="001002EC">
      <w:rPr>
        <w:rStyle w:val="IntenseReference"/>
        <w:color w:val="auto"/>
        <w:sz w:val="22"/>
        <w:szCs w:val="22"/>
        <w:u w:val="none"/>
      </w:rPr>
      <w:t xml:space="preserve"> / </w:t>
    </w:r>
    <w:r w:rsidRPr="001002EC">
      <w:rPr>
        <w:rStyle w:val="IntenseReference"/>
        <w:color w:val="auto"/>
        <w:sz w:val="22"/>
        <w:szCs w:val="22"/>
        <w:u w:val="none"/>
      </w:rPr>
      <w:fldChar w:fldCharType="begin"/>
    </w:r>
    <w:r w:rsidRPr="001002EC">
      <w:rPr>
        <w:rStyle w:val="IntenseReference"/>
        <w:color w:val="auto"/>
        <w:sz w:val="22"/>
        <w:szCs w:val="22"/>
        <w:u w:val="none"/>
      </w:rPr>
      <w:instrText xml:space="preserve"> NUMPAGES   \* MERGEFORMAT </w:instrText>
    </w:r>
    <w:r w:rsidRPr="001002EC">
      <w:rPr>
        <w:rStyle w:val="IntenseReference"/>
        <w:color w:val="auto"/>
        <w:sz w:val="22"/>
        <w:szCs w:val="22"/>
        <w:u w:val="none"/>
      </w:rPr>
      <w:fldChar w:fldCharType="separate"/>
    </w:r>
    <w:r w:rsidR="001D1CDD">
      <w:rPr>
        <w:rStyle w:val="IntenseReference"/>
        <w:noProof/>
        <w:color w:val="auto"/>
        <w:sz w:val="22"/>
        <w:szCs w:val="22"/>
        <w:u w:val="none"/>
      </w:rPr>
      <w:t>12</w:t>
    </w:r>
    <w:r w:rsidRPr="001002EC">
      <w:rPr>
        <w:rStyle w:val="IntenseReference"/>
        <w:color w:val="auto"/>
        <w:sz w:val="22"/>
        <w:szCs w:val="22"/>
        <w:u w:val="non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07902"/>
    <w:multiLevelType w:val="hybridMultilevel"/>
    <w:tmpl w:val="3EE8B0C6"/>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5DD78EF"/>
    <w:multiLevelType w:val="hybridMultilevel"/>
    <w:tmpl w:val="527CCBA2"/>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24020B4E"/>
    <w:multiLevelType w:val="hybridMultilevel"/>
    <w:tmpl w:val="DC74D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8D6205D"/>
    <w:multiLevelType w:val="hybridMultilevel"/>
    <w:tmpl w:val="35C2CDCA"/>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E3A7775"/>
    <w:multiLevelType w:val="hybridMultilevel"/>
    <w:tmpl w:val="2E4C9CA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65827C33"/>
    <w:multiLevelType w:val="hybridMultilevel"/>
    <w:tmpl w:val="0E52DF8E"/>
    <w:lvl w:ilvl="0" w:tplc="BD5CF8BC">
      <w:numFmt w:val="bullet"/>
      <w:lvlText w:val="-"/>
      <w:lvlJc w:val="left"/>
      <w:pPr>
        <w:ind w:left="360" w:hanging="360"/>
      </w:pPr>
      <w:rPr>
        <w:rFonts w:ascii="Verdana" w:eastAsiaTheme="minorHAnsi" w:hAnsi="Verdana"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7085760F"/>
    <w:multiLevelType w:val="hybridMultilevel"/>
    <w:tmpl w:val="C86A3B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794C18B3"/>
    <w:multiLevelType w:val="hybridMultilevel"/>
    <w:tmpl w:val="641E340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7B693179"/>
    <w:multiLevelType w:val="multilevel"/>
    <w:tmpl w:val="659C73F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004"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8"/>
  </w:num>
  <w:num w:numId="10">
    <w:abstractNumId w:val="8"/>
  </w:num>
  <w:num w:numId="11">
    <w:abstractNumId w:val="0"/>
  </w:num>
  <w:num w:numId="12">
    <w:abstractNumId w:val="5"/>
  </w:num>
  <w:num w:numId="13">
    <w:abstractNumId w:val="1"/>
  </w:num>
  <w:num w:numId="14">
    <w:abstractNumId w:val="4"/>
  </w:num>
  <w:num w:numId="15">
    <w:abstractNumId w:val="3"/>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2"/>
  </w:num>
  <w:num w:numId="26">
    <w:abstractNumId w:val="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AD6"/>
    <w:rsid w:val="00005806"/>
    <w:rsid w:val="000225A5"/>
    <w:rsid w:val="00022BD7"/>
    <w:rsid w:val="00035A83"/>
    <w:rsid w:val="00037391"/>
    <w:rsid w:val="00045739"/>
    <w:rsid w:val="00047861"/>
    <w:rsid w:val="000716E2"/>
    <w:rsid w:val="000717DE"/>
    <w:rsid w:val="000839D9"/>
    <w:rsid w:val="000A4471"/>
    <w:rsid w:val="000A7705"/>
    <w:rsid w:val="000B27A9"/>
    <w:rsid w:val="000B6887"/>
    <w:rsid w:val="000C0C9B"/>
    <w:rsid w:val="000D0745"/>
    <w:rsid w:val="000F3D22"/>
    <w:rsid w:val="000F5656"/>
    <w:rsid w:val="001002EC"/>
    <w:rsid w:val="00102B92"/>
    <w:rsid w:val="00113AFE"/>
    <w:rsid w:val="00122535"/>
    <w:rsid w:val="00131EC0"/>
    <w:rsid w:val="0013322E"/>
    <w:rsid w:val="0013516B"/>
    <w:rsid w:val="00154F2D"/>
    <w:rsid w:val="00157D5B"/>
    <w:rsid w:val="00172CE6"/>
    <w:rsid w:val="00187DB4"/>
    <w:rsid w:val="001934F7"/>
    <w:rsid w:val="00195CB3"/>
    <w:rsid w:val="001A6438"/>
    <w:rsid w:val="001B772E"/>
    <w:rsid w:val="001C5244"/>
    <w:rsid w:val="001D1CDD"/>
    <w:rsid w:val="001E2575"/>
    <w:rsid w:val="001F7AC3"/>
    <w:rsid w:val="00202C0B"/>
    <w:rsid w:val="002038FC"/>
    <w:rsid w:val="00212E39"/>
    <w:rsid w:val="00216701"/>
    <w:rsid w:val="00217378"/>
    <w:rsid w:val="00221AE3"/>
    <w:rsid w:val="00234EE4"/>
    <w:rsid w:val="00236E9F"/>
    <w:rsid w:val="0024610B"/>
    <w:rsid w:val="00262A65"/>
    <w:rsid w:val="0026497C"/>
    <w:rsid w:val="00277339"/>
    <w:rsid w:val="002A5813"/>
    <w:rsid w:val="002B07C9"/>
    <w:rsid w:val="002C2410"/>
    <w:rsid w:val="002D7009"/>
    <w:rsid w:val="002E3FDC"/>
    <w:rsid w:val="002F6938"/>
    <w:rsid w:val="002F6C8F"/>
    <w:rsid w:val="003060EE"/>
    <w:rsid w:val="00315046"/>
    <w:rsid w:val="00323465"/>
    <w:rsid w:val="003265E9"/>
    <w:rsid w:val="00327405"/>
    <w:rsid w:val="00330B94"/>
    <w:rsid w:val="00341640"/>
    <w:rsid w:val="00347B95"/>
    <w:rsid w:val="003646AE"/>
    <w:rsid w:val="003704EF"/>
    <w:rsid w:val="00385DC2"/>
    <w:rsid w:val="003A66E1"/>
    <w:rsid w:val="003B1EB0"/>
    <w:rsid w:val="003F3C07"/>
    <w:rsid w:val="00406102"/>
    <w:rsid w:val="00422153"/>
    <w:rsid w:val="00423848"/>
    <w:rsid w:val="0043332F"/>
    <w:rsid w:val="00444718"/>
    <w:rsid w:val="00444E1B"/>
    <w:rsid w:val="0047461C"/>
    <w:rsid w:val="00475EF5"/>
    <w:rsid w:val="004A4A5E"/>
    <w:rsid w:val="004C7343"/>
    <w:rsid w:val="004D5273"/>
    <w:rsid w:val="004E2007"/>
    <w:rsid w:val="004F12D3"/>
    <w:rsid w:val="0050777C"/>
    <w:rsid w:val="005129DA"/>
    <w:rsid w:val="00524EF3"/>
    <w:rsid w:val="00531942"/>
    <w:rsid w:val="00533165"/>
    <w:rsid w:val="00535289"/>
    <w:rsid w:val="00543B05"/>
    <w:rsid w:val="0054402C"/>
    <w:rsid w:val="005444D2"/>
    <w:rsid w:val="00545273"/>
    <w:rsid w:val="0054639D"/>
    <w:rsid w:val="005B098D"/>
    <w:rsid w:val="005B47D5"/>
    <w:rsid w:val="005C069E"/>
    <w:rsid w:val="005F3AE2"/>
    <w:rsid w:val="006016E9"/>
    <w:rsid w:val="0061083A"/>
    <w:rsid w:val="00615BF9"/>
    <w:rsid w:val="006200D9"/>
    <w:rsid w:val="00632BFE"/>
    <w:rsid w:val="00635D17"/>
    <w:rsid w:val="00637493"/>
    <w:rsid w:val="00643D8E"/>
    <w:rsid w:val="00645DC6"/>
    <w:rsid w:val="00655325"/>
    <w:rsid w:val="00675F80"/>
    <w:rsid w:val="00681BCC"/>
    <w:rsid w:val="00682B75"/>
    <w:rsid w:val="006C1236"/>
    <w:rsid w:val="006C3831"/>
    <w:rsid w:val="006D4FF6"/>
    <w:rsid w:val="006D6341"/>
    <w:rsid w:val="00701002"/>
    <w:rsid w:val="00704BC6"/>
    <w:rsid w:val="00704CFE"/>
    <w:rsid w:val="00710562"/>
    <w:rsid w:val="0072043D"/>
    <w:rsid w:val="00722E05"/>
    <w:rsid w:val="00746C0D"/>
    <w:rsid w:val="0077771D"/>
    <w:rsid w:val="00785CD1"/>
    <w:rsid w:val="007A1805"/>
    <w:rsid w:val="007A4B62"/>
    <w:rsid w:val="007B734F"/>
    <w:rsid w:val="007C4BD9"/>
    <w:rsid w:val="007C7E4C"/>
    <w:rsid w:val="007F0324"/>
    <w:rsid w:val="007F03CC"/>
    <w:rsid w:val="007F75FC"/>
    <w:rsid w:val="00821923"/>
    <w:rsid w:val="00853BD0"/>
    <w:rsid w:val="008546DE"/>
    <w:rsid w:val="00856D0F"/>
    <w:rsid w:val="00861072"/>
    <w:rsid w:val="008779D0"/>
    <w:rsid w:val="0088199B"/>
    <w:rsid w:val="00884449"/>
    <w:rsid w:val="008A1708"/>
    <w:rsid w:val="008A1C43"/>
    <w:rsid w:val="008C130B"/>
    <w:rsid w:val="008C43F1"/>
    <w:rsid w:val="008D447C"/>
    <w:rsid w:val="008E733F"/>
    <w:rsid w:val="008F6B77"/>
    <w:rsid w:val="009003EA"/>
    <w:rsid w:val="0092754C"/>
    <w:rsid w:val="00941D85"/>
    <w:rsid w:val="00945571"/>
    <w:rsid w:val="00953F03"/>
    <w:rsid w:val="00986B06"/>
    <w:rsid w:val="009A1D67"/>
    <w:rsid w:val="009A6020"/>
    <w:rsid w:val="009E1DF7"/>
    <w:rsid w:val="009F64B9"/>
    <w:rsid w:val="00A053B2"/>
    <w:rsid w:val="00A078C8"/>
    <w:rsid w:val="00A11730"/>
    <w:rsid w:val="00A13FD3"/>
    <w:rsid w:val="00A201D4"/>
    <w:rsid w:val="00A20A9A"/>
    <w:rsid w:val="00A22B25"/>
    <w:rsid w:val="00A246DF"/>
    <w:rsid w:val="00A27F80"/>
    <w:rsid w:val="00A313A0"/>
    <w:rsid w:val="00A41762"/>
    <w:rsid w:val="00A47D92"/>
    <w:rsid w:val="00A558AE"/>
    <w:rsid w:val="00A6799E"/>
    <w:rsid w:val="00A67DF1"/>
    <w:rsid w:val="00A72D47"/>
    <w:rsid w:val="00A80B7B"/>
    <w:rsid w:val="00A81695"/>
    <w:rsid w:val="00AA1920"/>
    <w:rsid w:val="00AC1C9F"/>
    <w:rsid w:val="00AE2A1D"/>
    <w:rsid w:val="00AF37C4"/>
    <w:rsid w:val="00B01EFB"/>
    <w:rsid w:val="00B05D41"/>
    <w:rsid w:val="00B072BC"/>
    <w:rsid w:val="00B155D7"/>
    <w:rsid w:val="00B2309C"/>
    <w:rsid w:val="00B541B0"/>
    <w:rsid w:val="00B6088F"/>
    <w:rsid w:val="00B60C1C"/>
    <w:rsid w:val="00B61E72"/>
    <w:rsid w:val="00B67531"/>
    <w:rsid w:val="00B85EE8"/>
    <w:rsid w:val="00BD7C38"/>
    <w:rsid w:val="00C05D69"/>
    <w:rsid w:val="00C10AB3"/>
    <w:rsid w:val="00C31B2C"/>
    <w:rsid w:val="00C62BDA"/>
    <w:rsid w:val="00C773C4"/>
    <w:rsid w:val="00C84505"/>
    <w:rsid w:val="00C86DCE"/>
    <w:rsid w:val="00CB486D"/>
    <w:rsid w:val="00CC0C32"/>
    <w:rsid w:val="00CD296F"/>
    <w:rsid w:val="00CD6AD6"/>
    <w:rsid w:val="00D044A3"/>
    <w:rsid w:val="00D22A0A"/>
    <w:rsid w:val="00D2618E"/>
    <w:rsid w:val="00D34C11"/>
    <w:rsid w:val="00D454A4"/>
    <w:rsid w:val="00D468A2"/>
    <w:rsid w:val="00D6424B"/>
    <w:rsid w:val="00D80334"/>
    <w:rsid w:val="00D87FC5"/>
    <w:rsid w:val="00D90A01"/>
    <w:rsid w:val="00D93298"/>
    <w:rsid w:val="00DC51DA"/>
    <w:rsid w:val="00DE1F5D"/>
    <w:rsid w:val="00E149BA"/>
    <w:rsid w:val="00E21F8F"/>
    <w:rsid w:val="00E313D7"/>
    <w:rsid w:val="00E41ACC"/>
    <w:rsid w:val="00E56992"/>
    <w:rsid w:val="00E7288D"/>
    <w:rsid w:val="00E83582"/>
    <w:rsid w:val="00EA15D9"/>
    <w:rsid w:val="00EA6F2E"/>
    <w:rsid w:val="00EA75E6"/>
    <w:rsid w:val="00EB05E4"/>
    <w:rsid w:val="00ED1876"/>
    <w:rsid w:val="00F019C9"/>
    <w:rsid w:val="00F22B8B"/>
    <w:rsid w:val="00F23470"/>
    <w:rsid w:val="00F27B2F"/>
    <w:rsid w:val="00F33000"/>
    <w:rsid w:val="00F37F45"/>
    <w:rsid w:val="00F60DFB"/>
    <w:rsid w:val="00F759FE"/>
    <w:rsid w:val="00F87246"/>
    <w:rsid w:val="00FB1708"/>
    <w:rsid w:val="00FB5277"/>
    <w:rsid w:val="00FB6DE4"/>
    <w:rsid w:val="00FF2273"/>
    <w:rsid w:val="00FF3E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GB"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2E05"/>
    <w:pPr>
      <w:jc w:val="both"/>
    </w:pPr>
    <w:rPr>
      <w:rFonts w:ascii="Calibri" w:hAnsi="Calibri" w:cstheme="minorBidi"/>
      <w:szCs w:val="24"/>
    </w:rPr>
  </w:style>
  <w:style w:type="paragraph" w:styleId="Heading1">
    <w:name w:val="heading 1"/>
    <w:basedOn w:val="Normal"/>
    <w:next w:val="Normal"/>
    <w:link w:val="Heading1Char"/>
    <w:uiPriority w:val="9"/>
    <w:qFormat/>
    <w:rsid w:val="00722E05"/>
    <w:pPr>
      <w:keepNext/>
      <w:numPr>
        <w:numId w:val="24"/>
      </w:numPr>
      <w:spacing w:before="240" w:after="60"/>
      <w:outlineLvl w:val="0"/>
    </w:pPr>
    <w:rPr>
      <w:rFonts w:asciiTheme="majorHAnsi" w:eastAsiaTheme="majorEastAsia" w:hAnsiTheme="majorHAnsi"/>
      <w:b/>
      <w:bCs/>
      <w:smallCaps/>
      <w:kern w:val="32"/>
      <w:sz w:val="32"/>
      <w:szCs w:val="32"/>
    </w:rPr>
  </w:style>
  <w:style w:type="paragraph" w:styleId="Heading2">
    <w:name w:val="heading 2"/>
    <w:basedOn w:val="Normal"/>
    <w:next w:val="Normal"/>
    <w:link w:val="Heading2Char"/>
    <w:uiPriority w:val="9"/>
    <w:unhideWhenUsed/>
    <w:qFormat/>
    <w:rsid w:val="00722E05"/>
    <w:pPr>
      <w:keepNext/>
      <w:numPr>
        <w:ilvl w:val="1"/>
        <w:numId w:val="24"/>
      </w:numPr>
      <w:spacing w:before="240" w:after="60"/>
      <w:outlineLvl w:val="1"/>
    </w:pPr>
    <w:rPr>
      <w:rFonts w:asciiTheme="majorHAnsi" w:eastAsiaTheme="majorEastAsia" w:hAnsiTheme="majorHAnsi"/>
      <w:b/>
      <w:bCs/>
      <w:iCs/>
      <w:smallCaps/>
      <w:sz w:val="28"/>
      <w:szCs w:val="28"/>
    </w:rPr>
  </w:style>
  <w:style w:type="paragraph" w:styleId="Heading3">
    <w:name w:val="heading 3"/>
    <w:basedOn w:val="Normal"/>
    <w:next w:val="Normal"/>
    <w:link w:val="Heading3Char"/>
    <w:uiPriority w:val="9"/>
    <w:unhideWhenUsed/>
    <w:qFormat/>
    <w:rsid w:val="00E83582"/>
    <w:pPr>
      <w:keepNext/>
      <w:numPr>
        <w:ilvl w:val="2"/>
        <w:numId w:val="24"/>
      </w:numPr>
      <w:spacing w:before="240" w:after="60"/>
      <w:ind w:left="720"/>
      <w:outlineLvl w:val="2"/>
    </w:pPr>
    <w:rPr>
      <w:rFonts w:asciiTheme="majorHAnsi" w:eastAsiaTheme="majorEastAsia" w:hAnsiTheme="majorHAnsi"/>
      <w:b/>
      <w:bCs/>
      <w:smallCaps/>
      <w:sz w:val="26"/>
      <w:szCs w:val="26"/>
    </w:rPr>
  </w:style>
  <w:style w:type="paragraph" w:styleId="Heading4">
    <w:name w:val="heading 4"/>
    <w:basedOn w:val="Normal"/>
    <w:next w:val="Normal"/>
    <w:link w:val="Heading4Char"/>
    <w:uiPriority w:val="9"/>
    <w:semiHidden/>
    <w:unhideWhenUsed/>
    <w:qFormat/>
    <w:rsid w:val="00722E05"/>
    <w:pPr>
      <w:keepNext/>
      <w:numPr>
        <w:ilvl w:val="3"/>
        <w:numId w:val="24"/>
      </w:numPr>
      <w:spacing w:before="240" w:after="60"/>
      <w:outlineLvl w:val="3"/>
    </w:pPr>
    <w:rPr>
      <w:b/>
      <w:bCs/>
      <w:smallCaps/>
      <w:sz w:val="26"/>
      <w:szCs w:val="28"/>
    </w:rPr>
  </w:style>
  <w:style w:type="paragraph" w:styleId="Heading5">
    <w:name w:val="heading 5"/>
    <w:basedOn w:val="Normal"/>
    <w:next w:val="Normal"/>
    <w:link w:val="Heading5Char"/>
    <w:uiPriority w:val="9"/>
    <w:semiHidden/>
    <w:unhideWhenUsed/>
    <w:qFormat/>
    <w:rsid w:val="00722E05"/>
    <w:pPr>
      <w:numPr>
        <w:ilvl w:val="4"/>
        <w:numId w:val="24"/>
      </w:numPr>
      <w:spacing w:before="240" w:after="60"/>
      <w:outlineLvl w:val="4"/>
    </w:pPr>
    <w:rPr>
      <w:rFonts w:asciiTheme="minorHAnsi" w:hAnsiTheme="minorHAnsi"/>
      <w:b/>
      <w:bCs/>
      <w:i/>
      <w:iCs/>
      <w:sz w:val="26"/>
      <w:szCs w:val="26"/>
    </w:rPr>
  </w:style>
  <w:style w:type="paragraph" w:styleId="Heading6">
    <w:name w:val="heading 6"/>
    <w:basedOn w:val="Normal"/>
    <w:next w:val="Normal"/>
    <w:link w:val="Heading6Char"/>
    <w:uiPriority w:val="9"/>
    <w:semiHidden/>
    <w:unhideWhenUsed/>
    <w:qFormat/>
    <w:rsid w:val="00722E05"/>
    <w:pPr>
      <w:numPr>
        <w:ilvl w:val="5"/>
        <w:numId w:val="24"/>
      </w:numPr>
      <w:spacing w:before="240" w:after="60"/>
      <w:outlineLvl w:val="5"/>
    </w:pPr>
    <w:rPr>
      <w:rFonts w:asciiTheme="minorHAnsi" w:hAnsiTheme="minorHAnsi"/>
      <w:b/>
      <w:bCs/>
      <w:szCs w:val="22"/>
    </w:rPr>
  </w:style>
  <w:style w:type="paragraph" w:styleId="Heading7">
    <w:name w:val="heading 7"/>
    <w:basedOn w:val="Normal"/>
    <w:next w:val="Normal"/>
    <w:link w:val="Heading7Char"/>
    <w:uiPriority w:val="9"/>
    <w:semiHidden/>
    <w:unhideWhenUsed/>
    <w:qFormat/>
    <w:rsid w:val="00722E05"/>
    <w:pPr>
      <w:numPr>
        <w:ilvl w:val="6"/>
        <w:numId w:val="24"/>
      </w:numPr>
      <w:spacing w:before="240" w:after="60"/>
      <w:outlineLvl w:val="6"/>
    </w:pPr>
    <w:rPr>
      <w:rFonts w:asciiTheme="minorHAnsi" w:hAnsiTheme="minorHAnsi"/>
    </w:rPr>
  </w:style>
  <w:style w:type="paragraph" w:styleId="Heading8">
    <w:name w:val="heading 8"/>
    <w:basedOn w:val="Normal"/>
    <w:next w:val="Normal"/>
    <w:link w:val="Heading8Char"/>
    <w:uiPriority w:val="9"/>
    <w:semiHidden/>
    <w:unhideWhenUsed/>
    <w:qFormat/>
    <w:rsid w:val="00722E05"/>
    <w:pPr>
      <w:numPr>
        <w:ilvl w:val="7"/>
        <w:numId w:val="24"/>
      </w:numPr>
      <w:spacing w:before="240" w:after="60"/>
      <w:outlineLvl w:val="7"/>
    </w:pPr>
    <w:rPr>
      <w:rFonts w:asciiTheme="minorHAnsi" w:hAnsiTheme="minorHAnsi"/>
      <w:i/>
      <w:iCs/>
    </w:rPr>
  </w:style>
  <w:style w:type="paragraph" w:styleId="Heading9">
    <w:name w:val="heading 9"/>
    <w:basedOn w:val="Normal"/>
    <w:next w:val="Normal"/>
    <w:link w:val="Heading9Char"/>
    <w:uiPriority w:val="9"/>
    <w:semiHidden/>
    <w:unhideWhenUsed/>
    <w:qFormat/>
    <w:rsid w:val="00722E05"/>
    <w:pPr>
      <w:spacing w:before="240" w:after="60"/>
      <w:ind w:left="1584" w:hanging="1584"/>
      <w:outlineLvl w:val="8"/>
    </w:pPr>
    <w:rPr>
      <w:rFonts w:asciiTheme="majorHAnsi" w:eastAsiaTheme="majorEastAsia" w:hAnsiTheme="majorHAns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2E05"/>
    <w:rPr>
      <w:rFonts w:asciiTheme="majorHAnsi" w:eastAsiaTheme="majorEastAsia" w:hAnsiTheme="majorHAnsi" w:cstheme="minorBidi"/>
      <w:b/>
      <w:bCs/>
      <w:smallCaps/>
      <w:kern w:val="32"/>
      <w:sz w:val="32"/>
      <w:szCs w:val="32"/>
    </w:rPr>
  </w:style>
  <w:style w:type="character" w:customStyle="1" w:styleId="Heading2Char">
    <w:name w:val="Heading 2 Char"/>
    <w:basedOn w:val="DefaultParagraphFont"/>
    <w:link w:val="Heading2"/>
    <w:uiPriority w:val="9"/>
    <w:rsid w:val="00722E05"/>
    <w:rPr>
      <w:rFonts w:asciiTheme="majorHAnsi" w:eastAsiaTheme="majorEastAsia" w:hAnsiTheme="majorHAnsi" w:cstheme="minorBidi"/>
      <w:b/>
      <w:bCs/>
      <w:iCs/>
      <w:smallCaps/>
      <w:sz w:val="28"/>
      <w:szCs w:val="28"/>
    </w:rPr>
  </w:style>
  <w:style w:type="character" w:customStyle="1" w:styleId="Heading3Char">
    <w:name w:val="Heading 3 Char"/>
    <w:basedOn w:val="DefaultParagraphFont"/>
    <w:link w:val="Heading3"/>
    <w:uiPriority w:val="9"/>
    <w:rsid w:val="00E83582"/>
    <w:rPr>
      <w:rFonts w:asciiTheme="majorHAnsi" w:eastAsiaTheme="majorEastAsia" w:hAnsiTheme="majorHAnsi" w:cstheme="minorBidi"/>
      <w:b/>
      <w:bCs/>
      <w:smallCaps/>
      <w:sz w:val="26"/>
      <w:szCs w:val="26"/>
    </w:rPr>
  </w:style>
  <w:style w:type="character" w:customStyle="1" w:styleId="Heading4Char">
    <w:name w:val="Heading 4 Char"/>
    <w:basedOn w:val="DefaultParagraphFont"/>
    <w:link w:val="Heading4"/>
    <w:uiPriority w:val="9"/>
    <w:semiHidden/>
    <w:rsid w:val="00722E05"/>
    <w:rPr>
      <w:rFonts w:ascii="Calibri" w:hAnsi="Calibri" w:cstheme="minorBidi"/>
      <w:b/>
      <w:bCs/>
      <w:smallCaps/>
      <w:sz w:val="26"/>
      <w:szCs w:val="28"/>
    </w:rPr>
  </w:style>
  <w:style w:type="character" w:customStyle="1" w:styleId="Heading5Char">
    <w:name w:val="Heading 5 Char"/>
    <w:basedOn w:val="DefaultParagraphFont"/>
    <w:link w:val="Heading5"/>
    <w:uiPriority w:val="9"/>
    <w:semiHidden/>
    <w:rsid w:val="00722E05"/>
    <w:rPr>
      <w:rFonts w:cstheme="minorBidi"/>
      <w:b/>
      <w:bCs/>
      <w:i/>
      <w:iCs/>
      <w:sz w:val="26"/>
      <w:szCs w:val="26"/>
    </w:rPr>
  </w:style>
  <w:style w:type="character" w:customStyle="1" w:styleId="Heading6Char">
    <w:name w:val="Heading 6 Char"/>
    <w:basedOn w:val="DefaultParagraphFont"/>
    <w:link w:val="Heading6"/>
    <w:uiPriority w:val="9"/>
    <w:semiHidden/>
    <w:rsid w:val="00722E05"/>
    <w:rPr>
      <w:rFonts w:cstheme="minorBidi"/>
      <w:b/>
      <w:bCs/>
    </w:rPr>
  </w:style>
  <w:style w:type="character" w:customStyle="1" w:styleId="Heading7Char">
    <w:name w:val="Heading 7 Char"/>
    <w:basedOn w:val="DefaultParagraphFont"/>
    <w:link w:val="Heading7"/>
    <w:uiPriority w:val="9"/>
    <w:semiHidden/>
    <w:rsid w:val="00722E05"/>
    <w:rPr>
      <w:rFonts w:cstheme="minorBidi"/>
      <w:szCs w:val="24"/>
    </w:rPr>
  </w:style>
  <w:style w:type="character" w:customStyle="1" w:styleId="Heading8Char">
    <w:name w:val="Heading 8 Char"/>
    <w:basedOn w:val="DefaultParagraphFont"/>
    <w:link w:val="Heading8"/>
    <w:uiPriority w:val="9"/>
    <w:semiHidden/>
    <w:rsid w:val="00722E05"/>
    <w:rPr>
      <w:rFonts w:cstheme="minorBidi"/>
      <w:i/>
      <w:iCs/>
      <w:szCs w:val="24"/>
    </w:rPr>
  </w:style>
  <w:style w:type="character" w:customStyle="1" w:styleId="Heading9Char">
    <w:name w:val="Heading 9 Char"/>
    <w:basedOn w:val="DefaultParagraphFont"/>
    <w:link w:val="Heading9"/>
    <w:uiPriority w:val="9"/>
    <w:semiHidden/>
    <w:rsid w:val="00722E05"/>
    <w:rPr>
      <w:rFonts w:asciiTheme="majorHAnsi" w:eastAsiaTheme="majorEastAsia" w:hAnsiTheme="majorHAnsi" w:cstheme="minorBidi"/>
    </w:rPr>
  </w:style>
  <w:style w:type="paragraph" w:styleId="Title">
    <w:name w:val="Title"/>
    <w:basedOn w:val="Normal"/>
    <w:next w:val="Normal"/>
    <w:link w:val="TitleChar"/>
    <w:uiPriority w:val="10"/>
    <w:qFormat/>
    <w:rsid w:val="00722E05"/>
    <w:pPr>
      <w:spacing w:before="240" w:after="60"/>
      <w:jc w:val="left"/>
      <w:outlineLvl w:val="0"/>
    </w:pPr>
    <w:rPr>
      <w:rFonts w:asciiTheme="majorHAnsi" w:eastAsiaTheme="majorEastAsia" w:hAnsiTheme="majorHAnsi"/>
      <w:b/>
      <w:bCs/>
      <w:smallCaps/>
      <w:kern w:val="28"/>
      <w:sz w:val="44"/>
      <w:szCs w:val="32"/>
    </w:rPr>
  </w:style>
  <w:style w:type="character" w:customStyle="1" w:styleId="TitleChar">
    <w:name w:val="Title Char"/>
    <w:basedOn w:val="DefaultParagraphFont"/>
    <w:link w:val="Title"/>
    <w:uiPriority w:val="10"/>
    <w:rsid w:val="00722E05"/>
    <w:rPr>
      <w:rFonts w:asciiTheme="majorHAnsi" w:eastAsiaTheme="majorEastAsia" w:hAnsiTheme="majorHAnsi" w:cstheme="minorBidi"/>
      <w:b/>
      <w:bCs/>
      <w:smallCaps/>
      <w:kern w:val="28"/>
      <w:sz w:val="44"/>
      <w:szCs w:val="32"/>
    </w:rPr>
  </w:style>
  <w:style w:type="paragraph" w:styleId="Subtitle">
    <w:name w:val="Subtitle"/>
    <w:basedOn w:val="Normal"/>
    <w:next w:val="Normal"/>
    <w:link w:val="SubtitleChar"/>
    <w:uiPriority w:val="11"/>
    <w:qFormat/>
    <w:rsid w:val="00B61E72"/>
    <w:pPr>
      <w:spacing w:after="60"/>
      <w:jc w:val="left"/>
      <w:outlineLvl w:val="1"/>
    </w:pPr>
    <w:rPr>
      <w:rFonts w:asciiTheme="majorHAnsi" w:eastAsiaTheme="majorEastAsia" w:hAnsiTheme="majorHAnsi"/>
      <w:smallCaps/>
      <w:sz w:val="24"/>
    </w:rPr>
  </w:style>
  <w:style w:type="character" w:customStyle="1" w:styleId="SubtitleChar">
    <w:name w:val="Subtitle Char"/>
    <w:basedOn w:val="DefaultParagraphFont"/>
    <w:link w:val="Subtitle"/>
    <w:uiPriority w:val="11"/>
    <w:rsid w:val="00B61E72"/>
    <w:rPr>
      <w:rFonts w:asciiTheme="majorHAnsi" w:eastAsiaTheme="majorEastAsia" w:hAnsiTheme="majorHAnsi" w:cstheme="minorBidi"/>
      <w:smallCaps/>
      <w:sz w:val="24"/>
      <w:szCs w:val="24"/>
    </w:rPr>
  </w:style>
  <w:style w:type="character" w:styleId="Strong">
    <w:name w:val="Strong"/>
    <w:basedOn w:val="DefaultParagraphFont"/>
    <w:uiPriority w:val="22"/>
    <w:qFormat/>
    <w:rsid w:val="00722E05"/>
    <w:rPr>
      <w:b/>
      <w:bCs/>
    </w:rPr>
  </w:style>
  <w:style w:type="character" w:styleId="Emphasis">
    <w:name w:val="Emphasis"/>
    <w:basedOn w:val="DefaultParagraphFont"/>
    <w:uiPriority w:val="20"/>
    <w:qFormat/>
    <w:rsid w:val="00722E05"/>
    <w:rPr>
      <w:rFonts w:asciiTheme="minorHAnsi" w:hAnsiTheme="minorHAnsi"/>
      <w:b/>
      <w:i/>
      <w:iCs/>
    </w:rPr>
  </w:style>
  <w:style w:type="paragraph" w:styleId="NoSpacing">
    <w:name w:val="No Spacing"/>
    <w:basedOn w:val="Normal"/>
    <w:link w:val="NoSpacingChar"/>
    <w:uiPriority w:val="1"/>
    <w:qFormat/>
    <w:rsid w:val="00722E05"/>
    <w:rPr>
      <w:rFonts w:asciiTheme="minorHAnsi" w:hAnsiTheme="minorHAnsi"/>
      <w:sz w:val="24"/>
      <w:szCs w:val="32"/>
    </w:rPr>
  </w:style>
  <w:style w:type="character" w:customStyle="1" w:styleId="NoSpacingChar">
    <w:name w:val="No Spacing Char"/>
    <w:basedOn w:val="DefaultParagraphFont"/>
    <w:link w:val="NoSpacing"/>
    <w:uiPriority w:val="1"/>
    <w:rsid w:val="00722E05"/>
    <w:rPr>
      <w:rFonts w:cstheme="minorBidi"/>
      <w:sz w:val="24"/>
      <w:szCs w:val="32"/>
    </w:rPr>
  </w:style>
  <w:style w:type="paragraph" w:styleId="ListParagraph">
    <w:name w:val="List Paragraph"/>
    <w:basedOn w:val="Normal"/>
    <w:uiPriority w:val="34"/>
    <w:qFormat/>
    <w:rsid w:val="00722E05"/>
    <w:pPr>
      <w:ind w:left="720"/>
      <w:contextualSpacing/>
    </w:pPr>
  </w:style>
  <w:style w:type="paragraph" w:styleId="Quote">
    <w:name w:val="Quote"/>
    <w:basedOn w:val="Normal"/>
    <w:next w:val="Normal"/>
    <w:link w:val="QuoteChar"/>
    <w:uiPriority w:val="29"/>
    <w:qFormat/>
    <w:rsid w:val="00722E05"/>
    <w:rPr>
      <w:rFonts w:asciiTheme="minorHAnsi" w:hAnsiTheme="minorHAnsi"/>
      <w:i/>
      <w:sz w:val="24"/>
    </w:rPr>
  </w:style>
  <w:style w:type="character" w:customStyle="1" w:styleId="QuoteChar">
    <w:name w:val="Quote Char"/>
    <w:basedOn w:val="DefaultParagraphFont"/>
    <w:link w:val="Quote"/>
    <w:uiPriority w:val="29"/>
    <w:rsid w:val="00722E05"/>
    <w:rPr>
      <w:rFonts w:cstheme="minorBidi"/>
      <w:i/>
      <w:sz w:val="24"/>
      <w:szCs w:val="24"/>
    </w:rPr>
  </w:style>
  <w:style w:type="paragraph" w:styleId="IntenseQuote">
    <w:name w:val="Intense Quote"/>
    <w:basedOn w:val="Normal"/>
    <w:next w:val="Normal"/>
    <w:link w:val="IntenseQuoteChar"/>
    <w:uiPriority w:val="30"/>
    <w:qFormat/>
    <w:rsid w:val="00722E05"/>
    <w:pPr>
      <w:ind w:left="720" w:right="720"/>
    </w:pPr>
    <w:rPr>
      <w:rFonts w:asciiTheme="minorHAnsi" w:hAnsiTheme="minorHAnsi"/>
      <w:b/>
      <w:i/>
      <w:sz w:val="24"/>
      <w:szCs w:val="22"/>
    </w:rPr>
  </w:style>
  <w:style w:type="character" w:customStyle="1" w:styleId="IntenseQuoteChar">
    <w:name w:val="Intense Quote Char"/>
    <w:basedOn w:val="DefaultParagraphFont"/>
    <w:link w:val="IntenseQuote"/>
    <w:uiPriority w:val="30"/>
    <w:rsid w:val="00722E05"/>
    <w:rPr>
      <w:rFonts w:cstheme="minorBidi"/>
      <w:b/>
      <w:i/>
      <w:sz w:val="24"/>
    </w:rPr>
  </w:style>
  <w:style w:type="character" w:styleId="SubtleEmphasis">
    <w:name w:val="Subtle Emphasis"/>
    <w:uiPriority w:val="19"/>
    <w:qFormat/>
    <w:rsid w:val="00722E05"/>
    <w:rPr>
      <w:i/>
      <w:color w:val="5A5A5A" w:themeColor="text1" w:themeTint="A5"/>
    </w:rPr>
  </w:style>
  <w:style w:type="character" w:styleId="IntenseEmphasis">
    <w:name w:val="Intense Emphasis"/>
    <w:basedOn w:val="DefaultParagraphFont"/>
    <w:uiPriority w:val="21"/>
    <w:qFormat/>
    <w:rsid w:val="00722E05"/>
    <w:rPr>
      <w:b/>
      <w:i/>
      <w:sz w:val="24"/>
      <w:szCs w:val="24"/>
      <w:u w:val="single"/>
    </w:rPr>
  </w:style>
  <w:style w:type="character" w:styleId="SubtleReference">
    <w:name w:val="Subtle Reference"/>
    <w:basedOn w:val="DefaultParagraphFont"/>
    <w:uiPriority w:val="31"/>
    <w:qFormat/>
    <w:rsid w:val="00722E05"/>
    <w:rPr>
      <w:sz w:val="24"/>
      <w:szCs w:val="24"/>
      <w:u w:val="single"/>
    </w:rPr>
  </w:style>
  <w:style w:type="character" w:styleId="IntenseReference">
    <w:name w:val="Intense Reference"/>
    <w:basedOn w:val="DefaultParagraphFont"/>
    <w:uiPriority w:val="32"/>
    <w:qFormat/>
    <w:rsid w:val="00722E05"/>
    <w:rPr>
      <w:b/>
      <w:sz w:val="24"/>
      <w:u w:val="single"/>
    </w:rPr>
  </w:style>
  <w:style w:type="character" w:styleId="BookTitle">
    <w:name w:val="Book Title"/>
    <w:basedOn w:val="DefaultParagraphFont"/>
    <w:uiPriority w:val="33"/>
    <w:qFormat/>
    <w:rsid w:val="00722E05"/>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22E05"/>
    <w:pPr>
      <w:numPr>
        <w:numId w:val="0"/>
      </w:numPr>
      <w:outlineLvl w:val="9"/>
    </w:pPr>
  </w:style>
  <w:style w:type="character" w:styleId="Hyperlink">
    <w:name w:val="Hyperlink"/>
    <w:basedOn w:val="DefaultParagraphFont"/>
    <w:uiPriority w:val="99"/>
    <w:unhideWhenUsed/>
    <w:rsid w:val="00722E05"/>
    <w:rPr>
      <w:color w:val="0000FF"/>
      <w:u w:val="single"/>
    </w:rPr>
  </w:style>
  <w:style w:type="paragraph" w:customStyle="1" w:styleId="HeaderOdd">
    <w:name w:val="Header Odd"/>
    <w:basedOn w:val="NoSpacing"/>
    <w:rsid w:val="00722E05"/>
    <w:pPr>
      <w:pBdr>
        <w:bottom w:val="single" w:sz="4" w:space="1" w:color="DDDDDD" w:themeColor="accent1"/>
      </w:pBdr>
      <w:spacing w:after="0"/>
      <w:jc w:val="right"/>
    </w:pPr>
    <w:rPr>
      <w:b/>
      <w:bCs/>
      <w:color w:val="000000" w:themeColor="text2"/>
      <w:sz w:val="20"/>
      <w:szCs w:val="20"/>
      <w:lang w:val="en-US" w:eastAsia="ja-JP"/>
    </w:rPr>
  </w:style>
  <w:style w:type="paragraph" w:styleId="BalloonText">
    <w:name w:val="Balloon Text"/>
    <w:basedOn w:val="Normal"/>
    <w:link w:val="BalloonTextChar"/>
    <w:uiPriority w:val="99"/>
    <w:semiHidden/>
    <w:unhideWhenUsed/>
    <w:rsid w:val="00722E0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E05"/>
    <w:rPr>
      <w:rFonts w:ascii="Tahoma" w:eastAsiaTheme="minorEastAsia" w:hAnsi="Tahoma" w:cs="Tahoma"/>
      <w:bCs/>
      <w:sz w:val="16"/>
      <w:szCs w:val="16"/>
    </w:rPr>
  </w:style>
  <w:style w:type="paragraph" w:styleId="Header">
    <w:name w:val="header"/>
    <w:basedOn w:val="Normal"/>
    <w:link w:val="HeaderChar"/>
    <w:uiPriority w:val="99"/>
    <w:unhideWhenUsed/>
    <w:rsid w:val="00722E05"/>
    <w:pPr>
      <w:tabs>
        <w:tab w:val="center" w:pos="4536"/>
        <w:tab w:val="right" w:pos="9072"/>
      </w:tabs>
      <w:spacing w:after="0"/>
    </w:pPr>
  </w:style>
  <w:style w:type="character" w:customStyle="1" w:styleId="HeaderChar">
    <w:name w:val="Header Char"/>
    <w:basedOn w:val="DefaultParagraphFont"/>
    <w:link w:val="Header"/>
    <w:uiPriority w:val="99"/>
    <w:rsid w:val="00722E05"/>
    <w:rPr>
      <w:rFonts w:ascii="Calibri" w:hAnsi="Calibri" w:cstheme="minorBidi"/>
      <w:szCs w:val="24"/>
    </w:rPr>
  </w:style>
  <w:style w:type="paragraph" w:styleId="Footer">
    <w:name w:val="footer"/>
    <w:basedOn w:val="Normal"/>
    <w:link w:val="FooterChar"/>
    <w:uiPriority w:val="99"/>
    <w:unhideWhenUsed/>
    <w:rsid w:val="00722E05"/>
    <w:pPr>
      <w:tabs>
        <w:tab w:val="center" w:pos="4536"/>
        <w:tab w:val="right" w:pos="9072"/>
      </w:tabs>
      <w:spacing w:after="0"/>
    </w:pPr>
  </w:style>
  <w:style w:type="character" w:customStyle="1" w:styleId="FooterChar">
    <w:name w:val="Footer Char"/>
    <w:basedOn w:val="DefaultParagraphFont"/>
    <w:link w:val="Footer"/>
    <w:uiPriority w:val="99"/>
    <w:rsid w:val="00722E05"/>
    <w:rPr>
      <w:rFonts w:ascii="Calibri" w:hAnsi="Calibri" w:cstheme="minorBidi"/>
      <w:szCs w:val="24"/>
    </w:rPr>
  </w:style>
  <w:style w:type="character" w:styleId="FollowedHyperlink">
    <w:name w:val="FollowedHyperlink"/>
    <w:basedOn w:val="DefaultParagraphFont"/>
    <w:uiPriority w:val="99"/>
    <w:semiHidden/>
    <w:unhideWhenUsed/>
    <w:rsid w:val="00005806"/>
    <w:rPr>
      <w:color w:val="919191" w:themeColor="followedHyperlink"/>
      <w:u w:val="single"/>
    </w:rPr>
  </w:style>
  <w:style w:type="character" w:styleId="PlaceholderText">
    <w:name w:val="Placeholder Text"/>
    <w:basedOn w:val="DefaultParagraphFont"/>
    <w:uiPriority w:val="99"/>
    <w:semiHidden/>
    <w:rsid w:val="00EA75E6"/>
    <w:rPr>
      <w:color w:val="808080"/>
    </w:rPr>
  </w:style>
  <w:style w:type="table" w:styleId="TableGrid">
    <w:name w:val="Table Grid"/>
    <w:basedOn w:val="TableNormal"/>
    <w:uiPriority w:val="59"/>
    <w:rsid w:val="00F8724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F87246"/>
    <w:pPr>
      <w:spacing w:after="200"/>
    </w:pPr>
    <w:rPr>
      <w:b/>
      <w:bCs/>
      <w:color w:val="DDDDD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796128">
      <w:bodyDiv w:val="1"/>
      <w:marLeft w:val="0"/>
      <w:marRight w:val="0"/>
      <w:marTop w:val="0"/>
      <w:marBottom w:val="0"/>
      <w:divBdr>
        <w:top w:val="none" w:sz="0" w:space="0" w:color="auto"/>
        <w:left w:val="none" w:sz="0" w:space="0" w:color="auto"/>
        <w:bottom w:val="none" w:sz="0" w:space="0" w:color="auto"/>
        <w:right w:val="none" w:sz="0" w:space="0" w:color="auto"/>
      </w:divBdr>
    </w:div>
    <w:div w:id="1256013125">
      <w:bodyDiv w:val="1"/>
      <w:marLeft w:val="0"/>
      <w:marRight w:val="0"/>
      <w:marTop w:val="0"/>
      <w:marBottom w:val="0"/>
      <w:divBdr>
        <w:top w:val="none" w:sz="0" w:space="0" w:color="auto"/>
        <w:left w:val="none" w:sz="0" w:space="0" w:color="auto"/>
        <w:bottom w:val="none" w:sz="0" w:space="0" w:color="auto"/>
        <w:right w:val="none" w:sz="0" w:space="0" w:color="auto"/>
      </w:divBdr>
    </w:div>
    <w:div w:id="13385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an.rstudio.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www.biometris.nl/"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yperlink" Target="http://www.amigaproject.e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WMF"/></Relationships>
</file>

<file path=word/_rels/footer2.xml.rels><?xml version="1.0" encoding="UTF-8" standalone="yes"?>
<Relationships xmlns="http://schemas.openxmlformats.org/package/2006/relationships"><Relationship Id="rId1" Type="http://schemas.openxmlformats.org/officeDocument/2006/relationships/image" Target="media/image15.W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iometris User Manual">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9AE8D9-735D-440E-8741-929B904EA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A6FB719.dotm</Template>
  <TotalTime>1183</TotalTime>
  <Pages>12</Pages>
  <Words>2555</Words>
  <Characters>14566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17087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Johannes Kruisselbrink</dc:creator>
  <cp:lastModifiedBy>Johannes Kruisselbrink</cp:lastModifiedBy>
  <cp:revision>185</cp:revision>
  <cp:lastPrinted>2016-03-29T10:35:00Z</cp:lastPrinted>
  <dcterms:created xsi:type="dcterms:W3CDTF">2014-06-30T14:00:00Z</dcterms:created>
  <dcterms:modified xsi:type="dcterms:W3CDTF">2016-03-29T10:35:00Z</dcterms:modified>
</cp:coreProperties>
</file>