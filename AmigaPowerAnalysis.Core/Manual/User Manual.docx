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E05" w:rsidRDefault="00A313A0" w:rsidP="00722E05">
      <w:pPr>
        <w:pStyle w:val="Title"/>
      </w:pPr>
      <w:r>
        <w:t xml:space="preserve">Amiga Power Analysis </w:t>
      </w:r>
      <w:r w:rsidR="001934F7">
        <w:t xml:space="preserve"> Tool - </w:t>
      </w:r>
      <w:r w:rsidR="00722E05">
        <w:t>User Manual</w:t>
      </w:r>
    </w:p>
    <w:p w:rsidR="00722E05" w:rsidRPr="002746E6" w:rsidRDefault="003F3C07" w:rsidP="00722E05">
      <w:pPr>
        <w:pStyle w:val="Subtitle"/>
        <w:spacing w:after="0" w:line="360" w:lineRule="auto"/>
      </w:pPr>
      <w:r>
        <w:fldChar w:fldCharType="begin"/>
      </w:r>
      <w:r>
        <w:instrText xml:space="preserve"> DATE \@ "dd MMMM yyyy" </w:instrText>
      </w:r>
      <w:r>
        <w:fldChar w:fldCharType="separate"/>
      </w:r>
      <w:r w:rsidR="00271583">
        <w:rPr>
          <w:noProof/>
        </w:rPr>
        <w:t>19 April 2016</w:t>
      </w:r>
      <w:r>
        <w:fldChar w:fldCharType="end"/>
      </w:r>
      <w:r>
        <w:t xml:space="preserve"> </w:t>
      </w:r>
      <w:r w:rsidR="00722E05">
        <w:t xml:space="preserve">– </w:t>
      </w:r>
      <w:r w:rsidR="00A313A0">
        <w:t>Amiga Power Analysis Ver</w:t>
      </w:r>
      <w:r w:rsidR="009A1D67">
        <w:t>s</w:t>
      </w:r>
      <w:r w:rsidR="00A313A0">
        <w:t xml:space="preserve">ion </w:t>
      </w:r>
      <w:r w:rsidR="003A6C13">
        <w:t>2.0</w:t>
      </w:r>
    </w:p>
    <w:p w:rsidR="00722E05" w:rsidRDefault="00722E05" w:rsidP="00722E05">
      <w:pPr>
        <w:pStyle w:val="Heading1"/>
      </w:pPr>
      <w:r>
        <w:t>Introduction</w:t>
      </w:r>
    </w:p>
    <w:p w:rsidR="00A313A0" w:rsidRDefault="00122535" w:rsidP="00122535">
      <w:r w:rsidRPr="00122535">
        <w:t>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C36383">
        <w:t xml:space="preserve"> on the amount of replication needed in field trials for GMO safety assessment</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w:t>
      </w:r>
      <w:proofErr w:type="spellStart"/>
      <w:r w:rsidR="00005806">
        <w:t>Schuirmann</w:t>
      </w:r>
      <w:proofErr w:type="spellEnd"/>
      <w:r w:rsidR="00005806">
        <w:t xml:space="preserve">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rsidR="00005806" w:rsidRPr="00005806" w:rsidRDefault="00005806" w:rsidP="00005806">
      <w:r w:rsidRPr="00005806">
        <w:t xml:space="preserve">This program was developed in the </w:t>
      </w:r>
      <w:r w:rsidR="00C36383">
        <w:t xml:space="preserve">EU </w:t>
      </w:r>
      <w:r w:rsidRPr="00005806">
        <w:t xml:space="preserve">project </w:t>
      </w:r>
      <w:r w:rsidR="00C36383" w:rsidRPr="00005806">
        <w:t xml:space="preserve">AMIGA </w:t>
      </w:r>
      <w:r w:rsidRPr="00005806">
        <w:t>(Assessing and monitoring the impacts of genetically modified plants on agro-ecosystems</w:t>
      </w:r>
      <w:r w:rsidR="00C36383">
        <w:t xml:space="preserve">, </w:t>
      </w:r>
      <w:proofErr w:type="spellStart"/>
      <w:r w:rsidR="00C36383">
        <w:t>Arpaia</w:t>
      </w:r>
      <w:proofErr w:type="spellEnd"/>
      <w:r w:rsidR="00C36383">
        <w:t xml:space="preserve"> et al. 2014</w:t>
      </w:r>
      <w:r w:rsidRPr="00005806">
        <w:t xml:space="preserve">, </w:t>
      </w:r>
      <w:hyperlink r:id="rId9" w:history="1">
        <w:r w:rsidRPr="00005806">
          <w:rPr>
            <w:rStyle w:val="Hyperlink"/>
          </w:rPr>
          <w:t>http://www.amigaproject.eu/</w:t>
        </w:r>
      </w:hyperlink>
      <w:r w:rsidRPr="00005806">
        <w:t>).</w:t>
      </w:r>
    </w:p>
    <w:p w:rsidR="00005806" w:rsidRPr="00A053B2" w:rsidRDefault="00005806" w:rsidP="00A313A0">
      <w:pPr>
        <w:rPr>
          <w:lang w:val="nl-NL"/>
        </w:rPr>
      </w:pPr>
      <w:r w:rsidRPr="00005806">
        <w:t xml:space="preserve">The </w:t>
      </w:r>
      <w:r w:rsidR="00A053B2">
        <w:t xml:space="preserve">software </w:t>
      </w:r>
      <w:r w:rsidRPr="00005806">
        <w:t xml:space="preserve">was developed by the Biometris department of </w:t>
      </w:r>
      <w:proofErr w:type="spellStart"/>
      <w:r w:rsidRPr="00005806">
        <w:t>Wageningen</w:t>
      </w:r>
      <w:proofErr w:type="spellEnd"/>
      <w:r w:rsidRPr="00005806">
        <w:t xml:space="preserve"> University and Research centre (</w:t>
      </w:r>
      <w:hyperlink r:id="rId10" w:history="1">
        <w:r w:rsidRPr="00005806">
          <w:rPr>
            <w:rStyle w:val="Hyperlink"/>
          </w:rPr>
          <w:t>http://www.biometris.nl/</w:t>
        </w:r>
      </w:hyperlink>
      <w:r w:rsidR="00A053B2">
        <w:t xml:space="preserve">). </w:t>
      </w:r>
      <w:r w:rsidR="00A053B2" w:rsidRPr="00A053B2">
        <w:rPr>
          <w:lang w:val="nl-NL"/>
        </w:rPr>
        <w:t xml:space="preserve">Software </w:t>
      </w:r>
      <w:proofErr w:type="spellStart"/>
      <w:r w:rsidR="00A053B2" w:rsidRPr="00A053B2">
        <w:rPr>
          <w:lang w:val="nl-NL"/>
        </w:rPr>
        <w:t>developers</w:t>
      </w:r>
      <w:proofErr w:type="spellEnd"/>
      <w:r w:rsidR="00A053B2" w:rsidRPr="00A053B2">
        <w:rPr>
          <w:lang w:val="nl-NL"/>
        </w:rPr>
        <w:t xml:space="preserve">: </w:t>
      </w:r>
      <w:r w:rsidRPr="00A053B2">
        <w:rPr>
          <w:lang w:val="nl-NL"/>
        </w:rPr>
        <w:t>Johannes Kruisselbrink, Paul Goedhart, Hilko van der Voet</w:t>
      </w:r>
      <w:r w:rsidR="008A1C43" w:rsidRPr="00A053B2">
        <w:rPr>
          <w:lang w:val="nl-NL"/>
        </w:rPr>
        <w:t>.</w:t>
      </w:r>
    </w:p>
    <w:p w:rsidR="00722E05" w:rsidRDefault="00722E05" w:rsidP="00722E05">
      <w:pPr>
        <w:pStyle w:val="Heading1"/>
      </w:pPr>
      <w:r w:rsidRPr="00853042">
        <w:t>Installation instructions</w:t>
      </w:r>
    </w:p>
    <w:p w:rsidR="00722E05" w:rsidRDefault="009A6020" w:rsidP="00722E05">
      <w:pPr>
        <w:pStyle w:val="Heading2"/>
      </w:pPr>
      <w:r>
        <w:t>Prerequisites</w:t>
      </w:r>
    </w:p>
    <w:p w:rsidR="003F3C07" w:rsidRDefault="003F3C07" w:rsidP="003F3C07">
      <w:r>
        <w:t>The software is developed for Windows 7 and requires .NET 4.5 client framework. It has not been tested on earlier or later releases of MS Windows.</w:t>
      </w:r>
    </w:p>
    <w:p w:rsidR="003F3C07" w:rsidRPr="003F3C07" w:rsidRDefault="003F3C07" w:rsidP="003F3C07">
      <w:r>
        <w:t>This software requires the installation of the statistical software R, version 3.0.0 or higher. If not already installed, it is best to install R before the installation of this software.</w:t>
      </w:r>
    </w:p>
    <w:p w:rsidR="00E83582" w:rsidRDefault="00C84505" w:rsidP="003F3C07">
      <w:r>
        <w:t>Follow the steps below t</w:t>
      </w:r>
      <w:r w:rsidR="003F3C07">
        <w:t>o install R</w:t>
      </w:r>
      <w:r w:rsidR="00E83582">
        <w:t>:</w:t>
      </w:r>
    </w:p>
    <w:p w:rsidR="00323465" w:rsidRDefault="00323465" w:rsidP="00323465">
      <w:r w:rsidRPr="00323465">
        <w:rPr>
          <w:b/>
        </w:rPr>
        <w:t>Step 1:</w:t>
      </w:r>
      <w:r>
        <w:t xml:space="preserve"> </w:t>
      </w:r>
      <w:r w:rsidR="00E83582">
        <w:t>G</w:t>
      </w:r>
      <w:r w:rsidR="003F3C07">
        <w:t xml:space="preserve">o to the R website for downloading the Windows version on </w:t>
      </w:r>
      <w:hyperlink r:id="rId11" w:history="1">
        <w:r w:rsidR="003F3C07" w:rsidRPr="00F827C2">
          <w:rPr>
            <w:rStyle w:val="Hyperlink"/>
          </w:rPr>
          <w:t>http://cran.rstudio.org</w:t>
        </w:r>
      </w:hyperlink>
      <w:r w:rsidR="00E83582">
        <w:t>.</w:t>
      </w:r>
    </w:p>
    <w:p w:rsidR="00E83582" w:rsidRDefault="00323465" w:rsidP="00323465">
      <w:r w:rsidRPr="00323465">
        <w:rPr>
          <w:b/>
        </w:rPr>
        <w:t>Step 2:</w:t>
      </w:r>
      <w:r>
        <w:t xml:space="preserve"> </w:t>
      </w:r>
      <w:r w:rsidR="003F3C07">
        <w:t xml:space="preserve">Click on the link "Download </w:t>
      </w:r>
      <w:proofErr w:type="spellStart"/>
      <w:r w:rsidR="003F3C07" w:rsidRPr="00E83582">
        <w:rPr>
          <w:i/>
        </w:rPr>
        <w:t>R.x.x.x</w:t>
      </w:r>
      <w:proofErr w:type="spellEnd"/>
      <w:r w:rsidR="003F3C07">
        <w:t xml:space="preserve"> for Windows". This starts downloading R.</w:t>
      </w:r>
      <w:r w:rsidR="002A5813" w:rsidRPr="002A5813">
        <w:rPr>
          <w:i/>
        </w:rPr>
        <w:t>x</w:t>
      </w:r>
      <w:r w:rsidR="002A5813">
        <w:t>.</w:t>
      </w:r>
      <w:r w:rsidR="002A5813" w:rsidRPr="002A5813">
        <w:rPr>
          <w:i/>
        </w:rPr>
        <w:t>x</w:t>
      </w:r>
      <w:r w:rsidR="002A5813">
        <w:t>.</w:t>
      </w:r>
      <w:r w:rsidR="002A5813" w:rsidRPr="002A5813">
        <w:rPr>
          <w:i/>
        </w:rPr>
        <w:t>x</w:t>
      </w:r>
      <w:r w:rsidR="003F3C07">
        <w:t>-win.e</w:t>
      </w:r>
      <w:r w:rsidR="00E83582">
        <w:t>xe file for both 32 and 64 bit.</w:t>
      </w:r>
    </w:p>
    <w:p w:rsidR="003F3C07" w:rsidRDefault="00323465" w:rsidP="00323465">
      <w:r w:rsidRPr="00323465">
        <w:rPr>
          <w:b/>
        </w:rPr>
        <w:t>Step 3:</w:t>
      </w:r>
      <w:r>
        <w:t xml:space="preserve"> </w:t>
      </w:r>
      <w:r w:rsidR="003F3C07">
        <w:t>After downloading, double click this file to ins</w:t>
      </w:r>
      <w:r w:rsidR="00861072">
        <w:t>tall R.</w:t>
      </w:r>
      <w:r w:rsidRPr="00323465">
        <w:t xml:space="preserve"> </w:t>
      </w:r>
      <w:r w:rsidRPr="00323465">
        <w:rPr>
          <w:b/>
        </w:rPr>
        <w:t>Important:</w:t>
      </w:r>
      <w:r w:rsidRPr="00323465">
        <w:t xml:space="preserve"> Make sure that you keep the default setting under Additional Tasks: "Save version number in registry" checked.</w:t>
      </w:r>
    </w:p>
    <w:p w:rsidR="00406102" w:rsidRDefault="00323465" w:rsidP="00406102">
      <w:r w:rsidRPr="00323465">
        <w:rPr>
          <w:b/>
        </w:rPr>
        <w:t>Step 4:</w:t>
      </w:r>
      <w:r>
        <w:t xml:space="preserve"> </w:t>
      </w:r>
      <w:r w:rsidR="00406102">
        <w:t xml:space="preserve"> Start R and install the</w:t>
      </w:r>
      <w:r w:rsidR="00F33000">
        <w:t xml:space="preserve"> packages </w:t>
      </w:r>
      <w:proofErr w:type="spellStart"/>
      <w:r w:rsidR="00406102">
        <w:t>lsmeans</w:t>
      </w:r>
      <w:proofErr w:type="spellEnd"/>
      <w:r w:rsidR="00406102">
        <w:t xml:space="preserve">, </w:t>
      </w:r>
      <w:r w:rsidR="006200D9">
        <w:t xml:space="preserve">MASS, </w:t>
      </w:r>
      <w:r w:rsidR="00406102">
        <w:t>reshape</w:t>
      </w:r>
      <w:r w:rsidR="00F33000">
        <w:t xml:space="preserve">, which are required by the software. This can be done </w:t>
      </w:r>
      <w:r w:rsidR="00406102">
        <w:t xml:space="preserve">by typing: </w:t>
      </w:r>
    </w:p>
    <w:p w:rsidR="006200D9" w:rsidRDefault="006200D9" w:rsidP="00F33000">
      <w:pPr>
        <w:spacing w:after="0"/>
        <w:rPr>
          <w:sz w:val="18"/>
          <w:szCs w:val="18"/>
        </w:rPr>
      </w:pPr>
      <w:r>
        <w:tab/>
      </w:r>
      <w:proofErr w:type="spellStart"/>
      <w:r>
        <w:rPr>
          <w:sz w:val="18"/>
          <w:szCs w:val="18"/>
        </w:rPr>
        <w:t>install.packages</w:t>
      </w:r>
      <w:proofErr w:type="spellEnd"/>
      <w:r>
        <w:rPr>
          <w:sz w:val="18"/>
          <w:szCs w:val="18"/>
        </w:rPr>
        <w:t>("</w:t>
      </w:r>
      <w:proofErr w:type="spellStart"/>
      <w:r>
        <w:rPr>
          <w:sz w:val="18"/>
          <w:szCs w:val="18"/>
        </w:rPr>
        <w:t>lsmeans</w:t>
      </w:r>
      <w:proofErr w:type="spellEnd"/>
      <w:r>
        <w:rPr>
          <w:sz w:val="18"/>
          <w:szCs w:val="18"/>
        </w:rPr>
        <w:t>")</w:t>
      </w:r>
      <w:r>
        <w:rPr>
          <w:sz w:val="18"/>
          <w:szCs w:val="18"/>
        </w:rPr>
        <w:br/>
      </w:r>
      <w:r>
        <w:tab/>
      </w:r>
      <w:proofErr w:type="spellStart"/>
      <w:r>
        <w:rPr>
          <w:sz w:val="18"/>
          <w:szCs w:val="18"/>
        </w:rPr>
        <w:t>install.packages</w:t>
      </w:r>
      <w:proofErr w:type="spellEnd"/>
      <w:r>
        <w:rPr>
          <w:sz w:val="18"/>
          <w:szCs w:val="18"/>
        </w:rPr>
        <w:t>("MASS")</w:t>
      </w:r>
    </w:p>
    <w:p w:rsidR="003F3C07" w:rsidRPr="00323465" w:rsidRDefault="00422153" w:rsidP="00422153">
      <w:pPr>
        <w:rPr>
          <w:i/>
        </w:rPr>
      </w:pPr>
      <w:r>
        <w:rPr>
          <w:sz w:val="18"/>
          <w:szCs w:val="18"/>
        </w:rPr>
        <w:tab/>
      </w:r>
      <w:proofErr w:type="spellStart"/>
      <w:r>
        <w:rPr>
          <w:sz w:val="18"/>
          <w:szCs w:val="18"/>
        </w:rPr>
        <w:t>install.packages</w:t>
      </w:r>
      <w:proofErr w:type="spellEnd"/>
      <w:r>
        <w:rPr>
          <w:sz w:val="18"/>
          <w:szCs w:val="18"/>
        </w:rPr>
        <w:t>("reshape")</w:t>
      </w:r>
    </w:p>
    <w:p w:rsidR="00722E05" w:rsidRDefault="00722E05" w:rsidP="00722E05">
      <w:pPr>
        <w:pStyle w:val="Heading2"/>
      </w:pPr>
      <w:r>
        <w:lastRenderedPageBreak/>
        <w:t>Installation Steps</w:t>
      </w:r>
    </w:p>
    <w:p w:rsidR="00422153" w:rsidRDefault="00722E05" w:rsidP="00422153">
      <w:r w:rsidRPr="00810EFD">
        <w:rPr>
          <w:b/>
        </w:rPr>
        <w:t xml:space="preserve">Step 1: </w:t>
      </w:r>
      <w:r w:rsidR="00422153">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rsidR="00722E05" w:rsidRDefault="00722E05" w:rsidP="00722E05">
      <w:pPr>
        <w:rPr>
          <w:noProof/>
          <w:lang w:eastAsia="en-GB"/>
        </w:rPr>
      </w:pPr>
      <w:r w:rsidRPr="00810EFD">
        <w:rPr>
          <w:b/>
        </w:rPr>
        <w:t xml:space="preserve">Step </w:t>
      </w:r>
      <w:r w:rsidR="00A313A0">
        <w:rPr>
          <w:b/>
        </w:rPr>
        <w:t>2</w:t>
      </w:r>
      <w:r w:rsidRPr="00810EFD">
        <w:rPr>
          <w:b/>
        </w:rPr>
        <w:t>:</w:t>
      </w:r>
      <w:r>
        <w:t xml:space="preserve"> Start </w:t>
      </w:r>
      <w:r w:rsidR="00A313A0">
        <w:t xml:space="preserve">Amiga Power Analysis </w:t>
      </w:r>
      <w:r>
        <w:t>using the desktop shortcut, from the start menu, or from the installation directory.</w:t>
      </w:r>
      <w:r w:rsidRPr="00140697">
        <w:rPr>
          <w:noProof/>
          <w:lang w:eastAsia="en-GB"/>
        </w:rPr>
        <w:t xml:space="preserve"> </w:t>
      </w:r>
    </w:p>
    <w:p w:rsidR="00722E05" w:rsidRDefault="0024610B" w:rsidP="00722E05">
      <w:pPr>
        <w:jc w:val="center"/>
      </w:pPr>
      <w:r>
        <w:rPr>
          <w:noProof/>
          <w:lang w:eastAsia="en-GB"/>
        </w:rPr>
        <w:drawing>
          <wp:inline distT="0" distB="0" distL="0" distR="0" wp14:anchorId="510900C8" wp14:editId="1AA31B89">
            <wp:extent cx="71437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4375" cy="809625"/>
                    </a:xfrm>
                    <a:prstGeom prst="rect">
                      <a:avLst/>
                    </a:prstGeom>
                  </pic:spPr>
                </pic:pic>
              </a:graphicData>
            </a:graphic>
          </wp:inline>
        </w:drawing>
      </w:r>
    </w:p>
    <w:p w:rsidR="00722E05" w:rsidRDefault="00722E05" w:rsidP="00722E05">
      <w:pPr>
        <w:pStyle w:val="Heading1"/>
      </w:pPr>
      <w:r>
        <w:t>Getting Started</w:t>
      </w:r>
    </w:p>
    <w:p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rsidR="00D468A2" w:rsidRDefault="00682B75" w:rsidP="009A6020">
      <w:pPr>
        <w:spacing w:before="240"/>
        <w:jc w:val="center"/>
      </w:pPr>
      <w:r>
        <w:rPr>
          <w:noProof/>
          <w:lang w:eastAsia="en-GB"/>
        </w:rPr>
        <w:drawing>
          <wp:inline distT="0" distB="0" distL="0" distR="0" wp14:anchorId="106F336C" wp14:editId="1A4E1DE9">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922140"/>
                    </a:xfrm>
                    <a:prstGeom prst="rect">
                      <a:avLst/>
                    </a:prstGeom>
                  </pic:spPr>
                </pic:pic>
              </a:graphicData>
            </a:graphic>
          </wp:inline>
        </w:drawing>
      </w:r>
    </w:p>
    <w:p w:rsidR="00C86DCE" w:rsidRDefault="00217378" w:rsidP="00C86DCE">
      <w:pPr>
        <w:pStyle w:val="Heading2"/>
      </w:pPr>
      <w:r>
        <w:t>Endpoints</w:t>
      </w:r>
    </w:p>
    <w:p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For each endpoint indicate its group (retrieves default settings) and if needed adapt the measurement type and limits of concern (LoC). Endpoint groups can be edited under the Options menu.</w:t>
      </w:r>
    </w:p>
    <w:p w:rsidR="00682B75" w:rsidRDefault="00B01EFB" w:rsidP="00655325">
      <w:pPr>
        <w:spacing w:before="240"/>
      </w:pPr>
      <w:r>
        <w:rPr>
          <w:noProof/>
          <w:lang w:eastAsia="en-GB"/>
        </w:rPr>
        <w:lastRenderedPageBreak/>
        <w:drawing>
          <wp:inline distT="0" distB="0" distL="0" distR="0" wp14:anchorId="2A454986" wp14:editId="015B9EB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63755"/>
                    </a:xfrm>
                    <a:prstGeom prst="rect">
                      <a:avLst/>
                    </a:prstGeom>
                  </pic:spPr>
                </pic:pic>
              </a:graphicData>
            </a:graphic>
          </wp:inline>
        </w:drawing>
      </w:r>
    </w:p>
    <w:p w:rsidR="00187DB4" w:rsidRDefault="00187DB4" w:rsidP="00655325">
      <w:pPr>
        <w:spacing w:before="240"/>
      </w:pPr>
      <w:r>
        <w:t>Endpoints can be of different measurement types:</w:t>
      </w:r>
    </w:p>
    <w:p w:rsidR="00187DB4" w:rsidRDefault="00187DB4" w:rsidP="00187DB4">
      <w:pPr>
        <w:pStyle w:val="ListParagraph"/>
        <w:numPr>
          <w:ilvl w:val="0"/>
          <w:numId w:val="26"/>
        </w:numPr>
      </w:pPr>
      <w:r w:rsidRPr="00231BD6">
        <w:rPr>
          <w:b/>
        </w:rPr>
        <w:t>Count data:</w:t>
      </w:r>
      <w:r>
        <w:t xml:space="preserve"> </w:t>
      </w:r>
      <w:r w:rsidR="00177770">
        <w:t xml:space="preserve">e.g., </w:t>
      </w:r>
      <w:r>
        <w:t>the number of organisms found on each experimental unit.</w:t>
      </w:r>
    </w:p>
    <w:p w:rsidR="00187DB4" w:rsidRDefault="00187DB4" w:rsidP="00187DB4">
      <w:pPr>
        <w:pStyle w:val="ListParagraph"/>
        <w:numPr>
          <w:ilvl w:val="0"/>
          <w:numId w:val="26"/>
        </w:numPr>
      </w:pPr>
      <w:r w:rsidRPr="00231BD6">
        <w:rPr>
          <w:b/>
        </w:rPr>
        <w:t>Non-negative data:</w:t>
      </w:r>
      <w:r>
        <w:t xml:space="preserve"> </w:t>
      </w:r>
      <w:r w:rsidR="00177770">
        <w:t>all measurement values are zero or positive (</w:t>
      </w:r>
      <w:r>
        <w:t>occurs when the measuring time trend curves</w:t>
      </w:r>
      <w:r w:rsidR="00177770">
        <w:t>)</w:t>
      </w:r>
      <w:r>
        <w:t>.</w:t>
      </w:r>
    </w:p>
    <w:p w:rsidR="000839D9" w:rsidRDefault="00187DB4" w:rsidP="000839D9">
      <w:pPr>
        <w:pStyle w:val="ListParagraph"/>
        <w:numPr>
          <w:ilvl w:val="0"/>
          <w:numId w:val="26"/>
        </w:numPr>
      </w:pPr>
      <w:r w:rsidRPr="00231BD6">
        <w:rPr>
          <w:b/>
        </w:rPr>
        <w:t>Continuous data:</w:t>
      </w:r>
      <w:r>
        <w:t xml:space="preserve"> there is no limit on the measurement values.</w:t>
      </w:r>
    </w:p>
    <w:p w:rsidR="00C62BDA" w:rsidRPr="00C62BDA" w:rsidRDefault="00187DB4" w:rsidP="00C62BDA">
      <w:pPr>
        <w:spacing w:before="240"/>
      </w:pPr>
      <w:r>
        <w:t xml:space="preserve">An essential part of ERA is that for each endpoint, it should be decided beforehand which levels of </w:t>
      </w:r>
      <w:r w:rsidR="00DB5D9C">
        <w:t>change</w:t>
      </w:r>
      <w:r>
        <w:t xml:space="preserve"> between the test and the comparator are still acceptable, and at what level, a </w:t>
      </w:r>
      <w:r w:rsidR="00DB5D9C">
        <w:t xml:space="preserve">change </w:t>
      </w:r>
      <w:r>
        <w:t>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w:t>
      </w:r>
      <w:r w:rsidR="00DB5D9C">
        <w:t xml:space="preserve">For counts and non-negative data, </w:t>
      </w:r>
      <w:r w:rsidR="00C62BDA">
        <w:t xml:space="preserve">Limits of Concern are </w:t>
      </w:r>
      <w:r w:rsidR="00DB5D9C">
        <w:t xml:space="preserve">expressed as </w:t>
      </w:r>
      <w:r w:rsidR="00C62BDA">
        <w:t>ratios of the expected values for the test</w:t>
      </w:r>
      <w:r w:rsidR="00DB5D9C">
        <w:t xml:space="preserve"> </w:t>
      </w:r>
      <w:r w:rsidR="00C62BDA">
        <w:t xml:space="preserve">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w:t>
      </w:r>
      <w:proofErr w:type="spellStart"/>
      <w:r w:rsidR="00C86DCE">
        <w:t>NaN</w:t>
      </w:r>
      <w:proofErr w:type="spellEnd"/>
      <w:r w:rsidR="00C86DCE">
        <w:t>) means no concern for changes in that direction.</w:t>
      </w:r>
      <w:r w:rsidR="00DB5D9C">
        <w:t xml:space="preserve"> </w:t>
      </w:r>
      <w:r w:rsidR="00DB5D9C" w:rsidRPr="00DB5D9C">
        <w:t>For continuous data, Limits of Concern are specified as differences instead of ratios.</w:t>
      </w:r>
    </w:p>
    <w:p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rsidTr="00DE593C">
        <w:trPr>
          <w:jc w:val="center"/>
        </w:trPr>
        <w:tc>
          <w:tcPr>
            <w:tcW w:w="1522" w:type="dxa"/>
          </w:tcPr>
          <w:p w:rsidR="00CD296F" w:rsidRPr="00D87FC5" w:rsidRDefault="00CD296F" w:rsidP="00DE593C">
            <w:pPr>
              <w:jc w:val="left"/>
              <w:rPr>
                <w:b/>
                <w:sz w:val="20"/>
              </w:rPr>
            </w:pPr>
            <w:r w:rsidRPr="00D87FC5">
              <w:rPr>
                <w:b/>
                <w:sz w:val="20"/>
              </w:rPr>
              <w:t>Measurement types</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lower</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upper</w:t>
            </w:r>
          </w:p>
        </w:tc>
        <w:tc>
          <w:tcPr>
            <w:tcW w:w="1148" w:type="dxa"/>
          </w:tcPr>
          <w:p w:rsidR="00CD296F" w:rsidRPr="00D87FC5" w:rsidRDefault="00CD296F" w:rsidP="00DE593C">
            <w:pPr>
              <w:jc w:val="left"/>
              <w:rPr>
                <w:b/>
                <w:sz w:val="20"/>
              </w:rPr>
            </w:pPr>
            <w:r w:rsidRPr="00D87FC5">
              <w:rPr>
                <w:b/>
                <w:sz w:val="20"/>
              </w:rPr>
              <w:t>No difference</w:t>
            </w:r>
          </w:p>
        </w:tc>
        <w:tc>
          <w:tcPr>
            <w:tcW w:w="3993" w:type="dxa"/>
          </w:tcPr>
          <w:p w:rsidR="00CD296F" w:rsidRPr="00D87FC5" w:rsidRDefault="00CD296F" w:rsidP="00DE593C">
            <w:pPr>
              <w:jc w:val="left"/>
              <w:rPr>
                <w:b/>
                <w:sz w:val="20"/>
              </w:rPr>
            </w:pPr>
            <w:r w:rsidRPr="00D87FC5">
              <w:rPr>
                <w:b/>
                <w:sz w:val="20"/>
              </w:rPr>
              <w:t>Remarks</w:t>
            </w:r>
          </w:p>
        </w:tc>
      </w:tr>
      <w:tr w:rsidR="00CD296F" w:rsidRPr="00D87FC5" w:rsidTr="00DE593C">
        <w:trPr>
          <w:trHeight w:val="74"/>
          <w:jc w:val="center"/>
        </w:trPr>
        <w:tc>
          <w:tcPr>
            <w:tcW w:w="1522" w:type="dxa"/>
          </w:tcPr>
          <w:p w:rsidR="00CD296F" w:rsidRPr="00D87FC5" w:rsidRDefault="00CD296F" w:rsidP="00DE593C">
            <w:pPr>
              <w:jc w:val="left"/>
              <w:rPr>
                <w:sz w:val="20"/>
              </w:rPr>
            </w:pPr>
            <w:r w:rsidRPr="00D87FC5">
              <w:rPr>
                <w:sz w:val="20"/>
              </w:rPr>
              <w:t>Counts</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jc w:val="left"/>
              <w:rPr>
                <w:sz w:val="20"/>
              </w:rPr>
            </w:pPr>
            <w:r w:rsidRPr="00D87FC5">
              <w:rPr>
                <w:sz w:val="20"/>
              </w:rPr>
              <w:t>NA</w:t>
            </w:r>
          </w:p>
        </w:tc>
        <w:tc>
          <w:tcPr>
            <w:tcW w:w="1148" w:type="dxa"/>
          </w:tcPr>
          <w:p w:rsidR="00CD296F" w:rsidRPr="00D87FC5" w:rsidRDefault="00CD296F" w:rsidP="00DE593C">
            <w:pPr>
              <w:jc w:val="left"/>
              <w:rPr>
                <w:sz w:val="20"/>
              </w:rPr>
            </w:pPr>
            <w:r w:rsidRPr="00D87FC5">
              <w:rPr>
                <w:sz w:val="20"/>
              </w:rPr>
              <w:t>LoC = 1</w:t>
            </w:r>
          </w:p>
        </w:tc>
        <w:tc>
          <w:tcPr>
            <w:tcW w:w="3993" w:type="dxa"/>
          </w:tcPr>
          <w:p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rsidR="00CD296F" w:rsidRPr="00D87FC5" w:rsidRDefault="00DB5D9C" w:rsidP="00DB5D9C">
            <w:pPr>
              <w:jc w:val="left"/>
              <w:rPr>
                <w:sz w:val="20"/>
              </w:rPr>
            </w:pPr>
            <w:r>
              <w:rPr>
                <w:sz w:val="20"/>
              </w:rPr>
              <w:t>Lo</w:t>
            </w:r>
            <w:r w:rsidR="00CD296F" w:rsidRPr="00D87FC5">
              <w:rPr>
                <w:sz w:val="20"/>
              </w:rPr>
              <w:t xml:space="preserve">C refers to the ratio R of the </w:t>
            </w:r>
            <w:r>
              <w:rPr>
                <w:sz w:val="20"/>
              </w:rPr>
              <w:t>test</w:t>
            </w:r>
            <w:r w:rsidR="00CD296F" w:rsidRPr="00D87FC5">
              <w:rPr>
                <w:sz w:val="20"/>
              </w:rPr>
              <w:t xml:space="preserve"> mean and the </w:t>
            </w:r>
            <w:r>
              <w:rPr>
                <w:sz w:val="20"/>
              </w:rPr>
              <w:t>comparator</w:t>
            </w:r>
            <w:r w:rsidR="00CD296F" w:rsidRPr="00D87FC5">
              <w:rPr>
                <w:sz w:val="20"/>
              </w:rPr>
              <w:t xml:space="preserve"> mean, i.e., R = </w:t>
            </w:r>
            <w:r w:rsidRPr="00C62BDA">
              <w:rPr>
                <w:i/>
              </w:rPr>
              <w:t>µ</w:t>
            </w:r>
            <w:r w:rsidRPr="00C62BDA">
              <w:rPr>
                <w:i/>
                <w:vertAlign w:val="subscript"/>
              </w:rPr>
              <w:t>T</w:t>
            </w:r>
            <w:r w:rsidRPr="00D87FC5">
              <w:rPr>
                <w:sz w:val="20"/>
              </w:rPr>
              <w:t xml:space="preserve"> </w:t>
            </w:r>
            <w:r w:rsidR="00CD296F" w:rsidRPr="00D87FC5">
              <w:rPr>
                <w:sz w:val="20"/>
              </w:rPr>
              <w:t>/</w:t>
            </w:r>
            <w:r w:rsidRPr="00C62BDA">
              <w:rPr>
                <w:i/>
              </w:rPr>
              <w:t xml:space="preserve"> µ</w:t>
            </w:r>
            <w:r>
              <w:rPr>
                <w:i/>
                <w:vertAlign w:val="subscript"/>
              </w:rPr>
              <w:t>C</w:t>
            </w:r>
            <w:r w:rsidRPr="00D87FC5">
              <w:rPr>
                <w:sz w:val="20"/>
              </w:rPr>
              <w:t xml:space="preserve"> </w:t>
            </w:r>
            <w:r w:rsidR="00CD296F" w:rsidRPr="00D87FC5">
              <w:rPr>
                <w:sz w:val="20"/>
              </w:rPr>
              <w:t>.</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Nonnegative</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Pr>
                <w:sz w:val="20"/>
              </w:rPr>
              <w:t>LoC = 1</w:t>
            </w:r>
          </w:p>
        </w:tc>
        <w:tc>
          <w:tcPr>
            <w:tcW w:w="3993" w:type="dxa"/>
          </w:tcPr>
          <w:p w:rsidR="00CD296F" w:rsidRPr="00D87FC5" w:rsidRDefault="00CD296F" w:rsidP="00DE593C">
            <w:pPr>
              <w:keepNext/>
              <w:jc w:val="left"/>
              <w:rPr>
                <w:sz w:val="20"/>
              </w:rPr>
            </w:pPr>
            <w:r w:rsidRPr="00D87FC5">
              <w:rPr>
                <w:sz w:val="20"/>
              </w:rPr>
              <w:t>For parameters of time trend curves.</w:t>
            </w:r>
          </w:p>
          <w:p w:rsidR="00CD296F" w:rsidRPr="00D87FC5" w:rsidRDefault="00DB5D9C" w:rsidP="00DE593C">
            <w:pPr>
              <w:keepNext/>
              <w:jc w:val="left"/>
              <w:rPr>
                <w:sz w:val="20"/>
              </w:rPr>
            </w:pPr>
            <w:r>
              <w:rPr>
                <w:sz w:val="20"/>
              </w:rPr>
              <w:t>Lo</w:t>
            </w:r>
            <w:r w:rsidR="00CD296F" w:rsidRPr="00D87FC5">
              <w:rPr>
                <w:sz w:val="20"/>
              </w:rPr>
              <w:t xml:space="preserve">C refers to a difference between the parameters, i.e., D = </w:t>
            </w:r>
            <w:proofErr w:type="spellStart"/>
            <w:r w:rsidR="00CD296F" w:rsidRPr="00D87FC5">
              <w:rPr>
                <w:sz w:val="20"/>
              </w:rPr>
              <w:t>ϑ</w:t>
            </w:r>
            <w:r w:rsidRPr="00C62BDA">
              <w:rPr>
                <w:i/>
                <w:vertAlign w:val="subscript"/>
              </w:rPr>
              <w:t>T</w:t>
            </w:r>
            <w:proofErr w:type="spellEnd"/>
            <w:r w:rsidR="00CD296F" w:rsidRPr="00D87FC5">
              <w:rPr>
                <w:sz w:val="20"/>
              </w:rPr>
              <w:t xml:space="preserve"> – </w:t>
            </w:r>
            <w:proofErr w:type="spellStart"/>
            <w:r w:rsidR="00CD296F" w:rsidRPr="00D87FC5">
              <w:rPr>
                <w:sz w:val="20"/>
              </w:rPr>
              <w:t>ϑ</w:t>
            </w:r>
            <w:r>
              <w:rPr>
                <w:i/>
                <w:vertAlign w:val="subscript"/>
              </w:rPr>
              <w:t>C</w:t>
            </w:r>
            <w:proofErr w:type="spellEnd"/>
            <w:r w:rsidR="00CD296F" w:rsidRPr="00D87FC5">
              <w:rPr>
                <w:sz w:val="20"/>
              </w:rPr>
              <w:t>.</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Contin</w:t>
            </w:r>
            <w:r w:rsidR="00DB5D9C">
              <w:rPr>
                <w:sz w:val="20"/>
              </w:rPr>
              <w:t>u</w:t>
            </w:r>
            <w:r w:rsidRPr="00D87FC5">
              <w:rPr>
                <w:sz w:val="20"/>
              </w:rPr>
              <w:t>ous</w:t>
            </w:r>
          </w:p>
        </w:tc>
        <w:tc>
          <w:tcPr>
            <w:tcW w:w="1191" w:type="dxa"/>
          </w:tcPr>
          <w:p w:rsidR="00CD296F" w:rsidRPr="00D87FC5" w:rsidRDefault="00CD296F" w:rsidP="00DE593C">
            <w:pPr>
              <w:jc w:val="left"/>
              <w:rPr>
                <w:sz w:val="20"/>
              </w:rPr>
            </w:pPr>
            <w:r w:rsidRPr="00D87FC5">
              <w:rPr>
                <w:sz w:val="20"/>
              </w:rPr>
              <w:t>NA</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sidRPr="00D87FC5">
              <w:rPr>
                <w:sz w:val="20"/>
              </w:rPr>
              <w:t>LoC = 0</w:t>
            </w:r>
          </w:p>
        </w:tc>
        <w:tc>
          <w:tcPr>
            <w:tcW w:w="3993" w:type="dxa"/>
          </w:tcPr>
          <w:p w:rsidR="00CD296F" w:rsidRPr="00D87FC5" w:rsidRDefault="00CD296F" w:rsidP="00DE593C">
            <w:pPr>
              <w:keepNext/>
              <w:jc w:val="left"/>
              <w:rPr>
                <w:sz w:val="20"/>
              </w:rPr>
            </w:pPr>
          </w:p>
        </w:tc>
      </w:tr>
    </w:tbl>
    <w:p w:rsidR="00C86DCE" w:rsidRDefault="00C86DCE" w:rsidP="00C86DCE">
      <w:pPr>
        <w:pStyle w:val="Heading2"/>
      </w:pPr>
      <w:r>
        <w:lastRenderedPageBreak/>
        <w:t>Endpoints data</w:t>
      </w:r>
    </w:p>
    <w:p w:rsidR="00655325" w:rsidRDefault="001A6438" w:rsidP="00C86DCE">
      <w:r>
        <w:t xml:space="preserve">The software requires a specification (i.e., a prior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rsidR="00655325" w:rsidRDefault="00655325" w:rsidP="00655325">
      <w:pPr>
        <w:spacing w:before="240"/>
      </w:pPr>
      <w:r>
        <w:rPr>
          <w:noProof/>
          <w:lang w:eastAsia="en-GB"/>
        </w:rPr>
        <w:drawing>
          <wp:inline distT="0" distB="0" distL="0" distR="0" wp14:anchorId="6E5BBB2B" wp14:editId="50285822">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22140"/>
                    </a:xfrm>
                    <a:prstGeom prst="rect">
                      <a:avLst/>
                    </a:prstGeom>
                  </pic:spPr>
                </pic:pic>
              </a:graphicData>
            </a:graphic>
          </wp:inline>
        </w:drawing>
      </w:r>
    </w:p>
    <w:p w:rsidR="00F87246" w:rsidRDefault="000716E2" w:rsidP="00655325">
      <w:pPr>
        <w:spacing w:before="240"/>
      </w:pPr>
      <w:r>
        <w:t>In the software, the specification of the data model is by means of a distribution type, a mean, a CV, and in case of the power model, an additional distribution specific parameter</w:t>
      </w:r>
      <w:r w:rsidR="00DE2707">
        <w:t xml:space="preserve"> </w:t>
      </w:r>
      <w:r w:rsidR="00DE2707" w:rsidRPr="00DE2707">
        <w:rPr>
          <w:i/>
        </w:rPr>
        <w:t>p</w:t>
      </w:r>
      <w:r>
        <w:t xml:space="preserve">.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rsidR="001A6438" w:rsidRDefault="001A6438" w:rsidP="001A6438">
      <w:pPr>
        <w:spacing w:after="0"/>
      </w:pPr>
    </w:p>
    <w:tbl>
      <w:tblPr>
        <w:tblStyle w:val="TableGrid"/>
        <w:tblW w:w="9030" w:type="dxa"/>
        <w:jc w:val="center"/>
        <w:tblInd w:w="115" w:type="dxa"/>
        <w:tblLook w:val="04A0" w:firstRow="1" w:lastRow="0" w:firstColumn="1" w:lastColumn="0" w:noHBand="0" w:noVBand="1"/>
      </w:tblPr>
      <w:tblGrid>
        <w:gridCol w:w="2106"/>
        <w:gridCol w:w="2268"/>
        <w:gridCol w:w="1559"/>
        <w:gridCol w:w="1417"/>
        <w:gridCol w:w="1680"/>
      </w:tblGrid>
      <w:tr w:rsidR="00F87246" w:rsidRPr="00D87FC5" w:rsidTr="000716E2">
        <w:trPr>
          <w:jc w:val="center"/>
        </w:trPr>
        <w:tc>
          <w:tcPr>
            <w:tcW w:w="2106"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rsidTr="000716E2">
        <w:trPr>
          <w:trHeight w:val="270"/>
          <w:jc w:val="center"/>
        </w:trPr>
        <w:tc>
          <w:tcPr>
            <w:tcW w:w="2106" w:type="dxa"/>
            <w:vMerge w:val="restart"/>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proofErr w:type="spellStart"/>
            <w:r w:rsidRPr="00D87FC5">
              <w:rPr>
                <w:rFonts w:asciiTheme="minorHAnsi" w:hAnsiTheme="minorHAnsi" w:cs="Times New Roman"/>
                <w:sz w:val="20"/>
                <w:szCs w:val="20"/>
              </w:rPr>
              <w:t>Overdispersed</w:t>
            </w:r>
            <w:proofErr w:type="spellEnd"/>
            <w:r w:rsidRPr="00D87FC5">
              <w:rPr>
                <w:rFonts w:asciiTheme="minorHAnsi" w:hAnsiTheme="minorHAnsi" w:cs="Times New Roman"/>
                <w:sz w:val="20"/>
                <w:szCs w:val="20"/>
              </w:rPr>
              <w:t xml:space="preserve"> 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jc w:val="center"/>
        </w:trPr>
        <w:tc>
          <w:tcPr>
            <w:tcW w:w="2106"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jc w:val="center"/>
        </w:trPr>
        <w:tc>
          <w:tcPr>
            <w:tcW w:w="2106" w:type="dxa"/>
          </w:tcPr>
          <w:p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rsidR="00C86DCE" w:rsidRDefault="00C86DCE" w:rsidP="00C86DCE">
      <w:pPr>
        <w:pStyle w:val="Heading2"/>
      </w:pPr>
      <w:r>
        <w:lastRenderedPageBreak/>
        <w:t>Factors</w:t>
      </w:r>
    </w:p>
    <w:p w:rsidR="00172CE6" w:rsidRDefault="00A201D4" w:rsidP="00172CE6">
      <w:r>
        <w:t xml:space="preserve">In the </w:t>
      </w:r>
      <w:r w:rsidRPr="0061083A">
        <w:rPr>
          <w:i/>
        </w:rPr>
        <w:t>factors</w:t>
      </w:r>
      <w:r>
        <w:t xml:space="preserve"> tab, additional varieties and factors of the design can be specified. </w:t>
      </w:r>
      <w:r w:rsidR="00172CE6">
        <w:t>The main factor in variety-comparative evaluation experiments is always variety, with at least the levels test</w:t>
      </w:r>
      <w:r w:rsidR="00DE2707">
        <w:t xml:space="preserve"> </w:t>
      </w:r>
      <w:r w:rsidR="00172CE6">
        <w:t xml:space="preserve">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rsidR="007C4BD9" w:rsidRDefault="00B01EFB" w:rsidP="007C4BD9">
      <w:pPr>
        <w:spacing w:before="240"/>
      </w:pPr>
      <w:r>
        <w:rPr>
          <w:noProof/>
          <w:lang w:eastAsia="en-GB"/>
        </w:rPr>
        <w:drawing>
          <wp:inline distT="0" distB="0" distL="0" distR="0" wp14:anchorId="141917F6" wp14:editId="1E1DCC43">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63755"/>
                    </a:xfrm>
                    <a:prstGeom prst="rect">
                      <a:avLst/>
                    </a:prstGeom>
                  </pic:spPr>
                </pic:pic>
              </a:graphicData>
            </a:graphic>
          </wp:inline>
        </w:drawing>
      </w:r>
    </w:p>
    <w:p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w:t>
      </w:r>
      <w:r w:rsidR="00EE78E1">
        <w:t>specified</w:t>
      </w:r>
      <w:r w:rsidR="00172CE6">
        <w:t xml:space="preserve"> by using (relative) frequencies. If numbers of plots per variety are not equal, change the (relative) frequencies.</w:t>
      </w:r>
    </w:p>
    <w:p w:rsidR="00C86DCE" w:rsidRDefault="00C86DCE" w:rsidP="00C86DCE">
      <w:pPr>
        <w:pStyle w:val="Heading2"/>
      </w:pPr>
      <w:r>
        <w:t>Design</w:t>
      </w:r>
    </w:p>
    <w:p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rsidR="007F03CC" w:rsidRDefault="00B01EFB" w:rsidP="006D6341">
      <w:pPr>
        <w:spacing w:before="240"/>
      </w:pPr>
      <w:r>
        <w:rPr>
          <w:noProof/>
          <w:lang w:eastAsia="en-GB"/>
        </w:rPr>
        <w:drawing>
          <wp:inline distT="0" distB="0" distL="0" distR="0" wp14:anchorId="0DF845BB" wp14:editId="0897BC54">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rsidR="003060EE" w:rsidRDefault="003060EE" w:rsidP="003060EE">
      <w:pPr>
        <w:pStyle w:val="Heading2"/>
      </w:pPr>
      <w:r>
        <w:lastRenderedPageBreak/>
        <w:t>Define comparisons</w:t>
      </w:r>
    </w:p>
    <w:p w:rsidR="00B2309C" w:rsidRDefault="00C86DCE" w:rsidP="00C86DCE">
      <w:r w:rsidRPr="00C86DCE">
        <w:t xml:space="preserve">When other factors have been specified, the </w:t>
      </w:r>
      <w:r w:rsidR="003060EE">
        <w:t xml:space="preserve">comparisons between </w:t>
      </w:r>
      <w:r w:rsidR="00FF3E00">
        <w:t>t</w:t>
      </w:r>
      <w:r w:rsidR="003060EE">
        <w:t>est</w:t>
      </w:r>
      <w:r w:rsidR="00EF3980">
        <w:t xml:space="preserve"> </w:t>
      </w:r>
      <w:r w:rsidR="00FF3E00">
        <w:t>v</w:t>
      </w:r>
      <w:r w:rsidR="003060EE">
        <w:t xml:space="preserve">ariety and the </w:t>
      </w:r>
      <w:r w:rsidR="00FF3E00">
        <w:t>c</w:t>
      </w:r>
      <w:r w:rsidR="003060EE">
        <w:t>omparator</w:t>
      </w:r>
      <w:r w:rsidRPr="00C86DCE">
        <w:t xml:space="preserve"> can be expected to be </w:t>
      </w:r>
      <w:r w:rsidR="00EF3980">
        <w:t xml:space="preserve">either the </w:t>
      </w:r>
      <w:r w:rsidRPr="00C86DCE">
        <w:t>same for all levels of such a factor (no interacti</w:t>
      </w:r>
      <w:r w:rsidR="00B2309C">
        <w:t>on) or different (interaction).</w:t>
      </w:r>
      <w:r w:rsidR="003646AE">
        <w:t xml:space="preserve"> </w:t>
      </w:r>
      <w:r w:rsidR="00EF3980" w:rsidRPr="00EF3980">
        <w:t xml:space="preserve">If there are interactions it is necessary to specify which levels of other factors should be looked at when defining the </w:t>
      </w:r>
      <w:r w:rsidR="00EF3980">
        <w:t>t</w:t>
      </w:r>
      <w:r w:rsidR="00EF3980" w:rsidRPr="00EF3980">
        <w:t>est v</w:t>
      </w:r>
      <w:r w:rsidR="00EF3980">
        <w:t>ersus</w:t>
      </w:r>
      <w:r w:rsidR="00EF3980" w:rsidRPr="00EF3980">
        <w:t xml:space="preserve"> </w:t>
      </w:r>
      <w:r w:rsidR="00EF3980">
        <w:t>c</w:t>
      </w:r>
      <w:r w:rsidR="00EF3980" w:rsidRPr="00EF3980">
        <w:t xml:space="preserve">omparator comparison.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 xml:space="preserve">select the factors for which this is the case, and select the levels </w:t>
      </w:r>
      <w:r w:rsidR="00EF3980">
        <w:t xml:space="preserve">that should be included in the </w:t>
      </w:r>
      <w:r w:rsidR="00B2309C">
        <w:t>test</w:t>
      </w:r>
      <w:r w:rsidR="00EF3980">
        <w:t xml:space="preserve"> versus </w:t>
      </w:r>
      <w:r w:rsidR="00B2309C">
        <w:t>comparator</w:t>
      </w:r>
      <w:r w:rsidR="00EF3980">
        <w:t xml:space="preserve"> comparison</w:t>
      </w:r>
      <w:r w:rsidR="00B2309C">
        <w:t>.</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rsidR="003646AE" w:rsidRDefault="008F109E" w:rsidP="006D6341">
      <w:pPr>
        <w:spacing w:before="240"/>
      </w:pPr>
      <w:r>
        <w:rPr>
          <w:noProof/>
          <w:lang w:eastAsia="en-GB"/>
        </w:rPr>
        <w:drawing>
          <wp:inline distT="0" distB="0" distL="0" distR="0" wp14:anchorId="300D92A6" wp14:editId="32E38551">
            <wp:extent cx="5760720" cy="326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63755"/>
                    </a:xfrm>
                    <a:prstGeom prst="rect">
                      <a:avLst/>
                    </a:prstGeom>
                  </pic:spPr>
                </pic:pic>
              </a:graphicData>
            </a:graphic>
          </wp:inline>
        </w:drawing>
      </w:r>
    </w:p>
    <w:p w:rsidR="00C86DCE" w:rsidRDefault="00EF3980" w:rsidP="003646AE">
      <w:pPr>
        <w:spacing w:before="240"/>
      </w:pPr>
      <w:r w:rsidRPr="00EF3980">
        <w:t>In this example the comparison of interest is between the Test variety with IPM2.0 spaying and the Comparator variety with weekly spraying . Note that interactions with variety will lower the effective replication, because data from only a subset of levels of the other factor are used in the comparison.</w:t>
      </w:r>
      <w:r w:rsidR="00C86DCE" w:rsidRPr="00C86DCE">
        <w:t xml:space="preserve"> </w:t>
      </w:r>
    </w:p>
    <w:p w:rsidR="00C86DCE" w:rsidRDefault="004A4A5E" w:rsidP="00C86DCE">
      <w:pPr>
        <w:pStyle w:val="Heading2"/>
      </w:pPr>
      <w:r>
        <w:t>Define c</w:t>
      </w:r>
      <w:r w:rsidR="00C86DCE">
        <w:t>omparisons</w:t>
      </w:r>
      <w:r>
        <w:t xml:space="preserve"> per endpoint</w:t>
      </w:r>
    </w:p>
    <w:p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rsidR="00C05D69" w:rsidRDefault="00B01EFB" w:rsidP="00C86DCE">
      <w:r>
        <w:rPr>
          <w:noProof/>
          <w:lang w:eastAsia="en-GB"/>
        </w:rPr>
        <w:lastRenderedPageBreak/>
        <w:drawing>
          <wp:inline distT="0" distB="0" distL="0" distR="0" wp14:anchorId="5C5F3D50" wp14:editId="7F723635">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27541"/>
                    </a:xfrm>
                    <a:prstGeom prst="rect">
                      <a:avLst/>
                    </a:prstGeom>
                  </pic:spPr>
                </pic:pic>
              </a:graphicData>
            </a:graphic>
          </wp:inline>
        </w:drawing>
      </w:r>
    </w:p>
    <w:p w:rsidR="0050777C" w:rsidRDefault="0050777C" w:rsidP="00C86DCE">
      <w:pPr>
        <w:pStyle w:val="Heading2"/>
      </w:pPr>
      <w:r>
        <w:t>Additional means</w:t>
      </w:r>
    </w:p>
    <w:p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 </w:t>
      </w:r>
      <w:r w:rsidR="0050777C" w:rsidRPr="0050777C">
        <w:t xml:space="preserve">to </w:t>
      </w:r>
      <w:r w:rsidR="0050777C">
        <w:t>comparator</w:t>
      </w:r>
      <w:r w:rsidR="0050777C" w:rsidRPr="0050777C">
        <w:t xml:space="preserve">. </w:t>
      </w:r>
      <w:r>
        <w:t>However, s</w:t>
      </w:r>
      <w:r w:rsidR="0050777C" w:rsidRPr="0050777C">
        <w:t xml:space="preserve">uch data may </w:t>
      </w:r>
      <w:r w:rsidR="00B776FA">
        <w:t xml:space="preserve">still </w:t>
      </w:r>
      <w:r w:rsidR="0050777C" w:rsidRPr="0050777C">
        <w:t>be useful for pooling variance estimates</w:t>
      </w:r>
      <w:r w:rsidR="00B776FA">
        <w:t>. T</w:t>
      </w:r>
      <w:r w:rsidR="0050777C" w:rsidRPr="0050777C">
        <w:t xml:space="preserve">he usefulness </w:t>
      </w:r>
      <w:r w:rsidR="00B776FA">
        <w:t>depends</w:t>
      </w:r>
      <w:r w:rsidR="0050777C" w:rsidRPr="0050777C">
        <w:t xml:space="preserve"> on the expected means. </w:t>
      </w:r>
      <w:r w:rsidR="00154F2D">
        <w:t xml:space="preserve">In the </w:t>
      </w:r>
      <w:r w:rsidR="00154F2D" w:rsidRPr="00E5278C">
        <w:rPr>
          <w:i/>
        </w:rPr>
        <w:t>additional means</w:t>
      </w:r>
      <w:r w:rsidR="00154F2D">
        <w:t xml:space="preserve"> tab, differing means can be specified for factor levels that were excluded from analysis.</w:t>
      </w:r>
    </w:p>
    <w:p w:rsidR="00A80B7B" w:rsidRPr="0050777C" w:rsidRDefault="00B01EFB" w:rsidP="0050777C">
      <w:r>
        <w:rPr>
          <w:noProof/>
          <w:lang w:eastAsia="en-GB"/>
        </w:rPr>
        <w:drawing>
          <wp:inline distT="0" distB="0" distL="0" distR="0" wp14:anchorId="4EA74BA4" wp14:editId="5CF49A5E">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rsidR="003265E9" w:rsidRDefault="003265E9" w:rsidP="003265E9">
      <w:r>
        <w:t>A restriction for the modifiers is that the joint effect of the modifiers should be neutral:</w:t>
      </w:r>
    </w:p>
    <w:p w:rsidR="003265E9" w:rsidRPr="0088199B" w:rsidRDefault="008F3177"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rsidR="00701002" w:rsidRDefault="008F3177"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rsidR="00524EF3" w:rsidRDefault="008F3177"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rsidR="00635D17" w:rsidRPr="00EA75E6" w:rsidRDefault="008F3177"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rsidR="001B772E" w:rsidRDefault="008F3177"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rsidR="00D93298" w:rsidRDefault="00D93298" w:rsidP="00C86DCE">
      <w:r>
        <w:t>However, for this measurement type, the modifier will have no effect on the power analysis.</w:t>
      </w:r>
    </w:p>
    <w:p w:rsidR="00037391" w:rsidRDefault="00037391" w:rsidP="00C86DCE">
      <w:pPr>
        <w:pStyle w:val="Heading2"/>
      </w:pPr>
      <w:r>
        <w:t>Block modifiers</w:t>
      </w:r>
    </w:p>
    <w:p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rsidR="000B6887" w:rsidRDefault="00B01EFB" w:rsidP="000B6887">
      <w:pPr>
        <w:spacing w:before="240"/>
      </w:pPr>
      <w:r>
        <w:rPr>
          <w:noProof/>
          <w:lang w:eastAsia="en-GB"/>
        </w:rPr>
        <w:drawing>
          <wp:inline distT="0" distB="0" distL="0" distR="0" wp14:anchorId="450474E7" wp14:editId="01C77D35">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3755"/>
                    </a:xfrm>
                    <a:prstGeom prst="rect">
                      <a:avLst/>
                    </a:prstGeom>
                  </pic:spPr>
                </pic:pic>
              </a:graphicData>
            </a:graphic>
          </wp:inline>
        </w:drawing>
      </w:r>
    </w:p>
    <w:p w:rsidR="006C3831" w:rsidRPr="00037391" w:rsidRDefault="005129DA" w:rsidP="000B6887">
      <w:pPr>
        <w:spacing w:before="240"/>
      </w:pPr>
      <w:r>
        <w:t>Note that w</w:t>
      </w:r>
      <w:r w:rsidR="006C3831">
        <w:t xml:space="preserve">ithin the software, block effects are modelled according to the description of Goedhart et al. </w:t>
      </w:r>
      <w:r w:rsidR="00523A50">
        <w:t>(</w:t>
      </w:r>
      <w:r w:rsidR="006C3831">
        <w:t xml:space="preserve">2014). </w:t>
      </w:r>
    </w:p>
    <w:p w:rsidR="00C86DCE" w:rsidRDefault="008F6B77" w:rsidP="00C86DCE">
      <w:pPr>
        <w:pStyle w:val="Heading2"/>
      </w:pPr>
      <w:r>
        <w:lastRenderedPageBreak/>
        <w:t>Analysis</w:t>
      </w:r>
    </w:p>
    <w:p w:rsidR="00E56992" w:rsidRDefault="00E56992" w:rsidP="006C1236">
      <w:r>
        <w:t xml:space="preserve">In the </w:t>
      </w:r>
      <w:r w:rsidRPr="00884449">
        <w:rPr>
          <w:i/>
        </w:rPr>
        <w:t>analysis</w:t>
      </w:r>
      <w:r>
        <w:t xml:space="preserve"> tab, analysis- and power analysis-specific settings can be specified.</w:t>
      </w:r>
    </w:p>
    <w:p w:rsidR="00E56992" w:rsidRDefault="00E56992" w:rsidP="006C1236">
      <w:r>
        <w:t>The power analysis settings comprise choosing the significance level, the replication levels, and the number of levels between no-difference and each LoC for which to compute the power.</w:t>
      </w:r>
    </w:p>
    <w:p w:rsidR="00E56992" w:rsidRDefault="00E56992" w:rsidP="00E56992">
      <w:r>
        <w:t>In simple cases (continuous and non-negative with log(</w:t>
      </w:r>
      <w:proofErr w:type="spellStart"/>
      <w:r>
        <w:t>x+m</w:t>
      </w:r>
      <w:proofErr w:type="spellEnd"/>
      <w:r>
        <w:t>) method) a direct power calculation is made. For counts and non-negative measurement types with a gamma distribution, exact power calculation is not possible. For these endpoints, results can be obtained by means of Monte-Carlo simulation or</w:t>
      </w:r>
      <w:r w:rsidR="00413275">
        <w:t xml:space="preserve"> in some cases it is possible to use </w:t>
      </w:r>
      <w:r>
        <w:t xml:space="preserve">the approximate method </w:t>
      </w:r>
      <w:r w:rsidR="00413275">
        <w:t>of Lyles et al.</w:t>
      </w:r>
      <w:r>
        <w:t xml:space="preserve"> </w:t>
      </w:r>
      <w:r w:rsidR="00413275">
        <w:t>(</w:t>
      </w:r>
      <w:r>
        <w:t>2007). The latter is recommended, because it is much faster.</w:t>
      </w:r>
      <w:r w:rsidR="00413275">
        <w:t xml:space="preserve"> When the option </w:t>
      </w:r>
      <w:r w:rsidR="00413275" w:rsidRPr="00413275">
        <w:rPr>
          <w:i/>
        </w:rPr>
        <w:t>approximate if possible</w:t>
      </w:r>
      <w:r w:rsidR="00413275">
        <w:t xml:space="preserve"> is se</w:t>
      </w:r>
      <w:r w:rsidR="00773F1D">
        <w:t>lected</w:t>
      </w:r>
      <w:r w:rsidR="00413275">
        <w:t xml:space="preserve">, the method of Lyles will be used when possible. </w:t>
      </w:r>
    </w:p>
    <w:p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proofErr w:type="spellStart"/>
      <w:r w:rsidR="00A558AE">
        <w:t>Schuirmann</w:t>
      </w:r>
      <w:proofErr w:type="spellEnd"/>
      <w:r w:rsidR="00A558AE">
        <w:t xml:space="preserve"> et al. 1987, Perry et al. 2009</w:t>
      </w:r>
      <w:r>
        <w:t>). For each test type, the method(s) of analysis method is/are to be specified. These may differ per</w:t>
      </w:r>
      <w:r w:rsidR="005444D2">
        <w:t xml:space="preserve"> test type. Different methods of a</w:t>
      </w:r>
      <w:bookmarkStart w:id="0" w:name="_GoBack"/>
      <w:bookmarkEnd w:id="0"/>
      <w:r w:rsidR="005444D2">
        <w:t>nalysis are available/suitable for different measurement types.</w:t>
      </w:r>
    </w:p>
    <w:p w:rsidR="007C7E4C" w:rsidRDefault="007C7E4C" w:rsidP="00E56992">
      <w:r>
        <w:t>When the settings are specifie</w:t>
      </w:r>
      <w:r w:rsidR="00E956A7">
        <w:t xml:space="preserve">d as desired, the pressing the </w:t>
      </w:r>
      <w:r w:rsidR="00E956A7" w:rsidRPr="00E956A7">
        <w:rPr>
          <w:i/>
        </w:rPr>
        <w:t>R</w:t>
      </w:r>
      <w:r w:rsidRPr="00E956A7">
        <w:rPr>
          <w:i/>
        </w:rPr>
        <w:t>un</w:t>
      </w:r>
      <w:r>
        <w:t xml:space="preserve">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rsidR="006C1236" w:rsidRDefault="00413275" w:rsidP="006C1236">
      <w:r>
        <w:rPr>
          <w:noProof/>
          <w:lang w:eastAsia="en-GB"/>
        </w:rPr>
        <w:drawing>
          <wp:inline distT="0" distB="0" distL="0" distR="0" wp14:anchorId="045D3855" wp14:editId="7B3438A8">
            <wp:extent cx="5760720" cy="43588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358818"/>
                    </a:xfrm>
                    <a:prstGeom prst="rect">
                      <a:avLst/>
                    </a:prstGeom>
                  </pic:spPr>
                </pic:pic>
              </a:graphicData>
            </a:graphic>
          </wp:inline>
        </w:drawing>
      </w:r>
    </w:p>
    <w:p w:rsidR="00E313D7" w:rsidRDefault="00E313D7" w:rsidP="00E313D7">
      <w:pPr>
        <w:spacing w:before="240"/>
      </w:pPr>
      <w:r>
        <w:t>The following methods of analysis are available for the different measurement types:</w:t>
      </w:r>
    </w:p>
    <w:tbl>
      <w:tblPr>
        <w:tblStyle w:val="TableGrid"/>
        <w:tblW w:w="9076" w:type="dxa"/>
        <w:jc w:val="center"/>
        <w:tblInd w:w="212" w:type="dxa"/>
        <w:tblLook w:val="04A0" w:firstRow="1" w:lastRow="0" w:firstColumn="1" w:lastColumn="0" w:noHBand="0" w:noVBand="1"/>
      </w:tblPr>
      <w:tblGrid>
        <w:gridCol w:w="1390"/>
        <w:gridCol w:w="3966"/>
        <w:gridCol w:w="1840"/>
        <w:gridCol w:w="1880"/>
      </w:tblGrid>
      <w:tr w:rsidR="00E313D7" w:rsidRPr="00D87FC5" w:rsidTr="004C7343">
        <w:trPr>
          <w:jc w:val="center"/>
        </w:trPr>
        <w:tc>
          <w:tcPr>
            <w:tcW w:w="139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3966"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sidR="00C13C1C">
              <w:rPr>
                <w:rStyle w:val="FootnoteReference"/>
                <w:rFonts w:asciiTheme="minorHAnsi" w:hAnsiTheme="minorHAnsi" w:cs="Times New Roman"/>
                <w:b/>
                <w:sz w:val="20"/>
                <w:szCs w:val="20"/>
              </w:rPr>
              <w:footnoteReference w:id="1"/>
            </w:r>
            <w:r>
              <w:rPr>
                <w:rFonts w:asciiTheme="minorHAnsi" w:hAnsiTheme="minorHAnsi" w:cs="Times New Roman"/>
                <w:b/>
                <w:sz w:val="20"/>
                <w:szCs w:val="20"/>
              </w:rPr>
              <w:t xml:space="preserve"> for difference test</w:t>
            </w:r>
          </w:p>
        </w:tc>
        <w:tc>
          <w:tcPr>
            <w:tcW w:w="1880" w:type="dxa"/>
          </w:tcPr>
          <w:p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w:t>
            </w:r>
            <w:r w:rsidR="00C13C1C" w:rsidRPr="00C13C1C">
              <w:rPr>
                <w:rFonts w:asciiTheme="minorHAnsi" w:hAnsiTheme="minorHAnsi" w:cs="Times New Roman"/>
                <w:b/>
                <w:sz w:val="20"/>
                <w:szCs w:val="20"/>
                <w:vertAlign w:val="superscript"/>
              </w:rPr>
              <w:t>1</w:t>
            </w:r>
            <w:r>
              <w:rPr>
                <w:rFonts w:asciiTheme="minorHAnsi" w:hAnsiTheme="minorHAnsi" w:cs="Times New Roman"/>
                <w:b/>
                <w:sz w:val="20"/>
                <w:szCs w:val="20"/>
              </w:rPr>
              <w:t xml:space="preserve"> for equivalence test</w:t>
            </w:r>
          </w:p>
        </w:tc>
      </w:tr>
      <w:tr w:rsidR="00E313D7" w:rsidRPr="00D87FC5" w:rsidTr="004C7343">
        <w:trPr>
          <w:trHeight w:val="270"/>
          <w:jc w:val="center"/>
        </w:trPr>
        <w:tc>
          <w:tcPr>
            <w:tcW w:w="1390" w:type="dxa"/>
            <w:vMerge w:val="restart"/>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lastRenderedPageBreak/>
              <w:t>Counts</w:t>
            </w: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 xml:space="preserve">Log-linear model with </w:t>
            </w:r>
            <w:proofErr w:type="spellStart"/>
            <w:r>
              <w:rPr>
                <w:rFonts w:asciiTheme="minorHAnsi" w:hAnsiTheme="minorHAnsi" w:cs="Times New Roman"/>
                <w:sz w:val="20"/>
                <w:szCs w:val="20"/>
              </w:rPr>
              <w:t>overdispersion</w:t>
            </w:r>
            <w:proofErr w:type="spellEnd"/>
          </w:p>
        </w:tc>
        <w:tc>
          <w:tcPr>
            <w:tcW w:w="184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D80334">
            <w:pPr>
              <w:keepNext/>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rsidR="00E313D7" w:rsidRPr="00D87FC5" w:rsidRDefault="00E313D7" w:rsidP="00D80334">
            <w:pPr>
              <w:keepNext/>
              <w:rPr>
                <w:rFonts w:asciiTheme="minorHAnsi" w:hAnsiTheme="minorHAnsi" w:cs="Times New Roman"/>
                <w:sz w:val="20"/>
                <w:szCs w:val="20"/>
              </w:rPr>
            </w:pPr>
          </w:p>
        </w:tc>
        <w:tc>
          <w:tcPr>
            <w:tcW w:w="1880"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rsidR="002C2410" w:rsidRDefault="002C2410" w:rsidP="00C86DCE">
      <w:pPr>
        <w:pStyle w:val="Heading2"/>
      </w:pPr>
      <w:r>
        <w:t>Output</w:t>
      </w:r>
    </w:p>
    <w:p w:rsidR="002C2410" w:rsidRDefault="002C2410" w:rsidP="002C2410">
      <w:r w:rsidRPr="002C2410">
        <w:t>This panel shows the power an</w:t>
      </w:r>
      <w:r w:rsidR="00C13C1C">
        <w:t>alysis outputs that are produced</w:t>
      </w:r>
      <w:r w:rsidRPr="002C2410">
        <w:t>. Select an output and press load to set this output as the default output of the project and to view the results.</w:t>
      </w:r>
    </w:p>
    <w:p w:rsidR="00C13C1C" w:rsidRDefault="00C13C1C" w:rsidP="00C13C1C">
      <w:pPr>
        <w:spacing w:after="0"/>
      </w:pPr>
    </w:p>
    <w:p w:rsidR="00327405" w:rsidRPr="002C2410" w:rsidRDefault="00B01EFB" w:rsidP="002C2410">
      <w:r>
        <w:rPr>
          <w:noProof/>
          <w:lang w:eastAsia="en-GB"/>
        </w:rPr>
        <w:drawing>
          <wp:inline distT="0" distB="0" distL="0" distR="0" wp14:anchorId="7E7AEE0E" wp14:editId="55038752">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63755"/>
                    </a:xfrm>
                    <a:prstGeom prst="rect">
                      <a:avLst/>
                    </a:prstGeom>
                  </pic:spPr>
                </pic:pic>
              </a:graphicData>
            </a:graphic>
          </wp:inline>
        </w:drawing>
      </w:r>
    </w:p>
    <w:p w:rsidR="00C86DCE" w:rsidRDefault="00D044A3" w:rsidP="00C86DCE">
      <w:pPr>
        <w:pStyle w:val="Heading2"/>
      </w:pPr>
      <w:r>
        <w:t>Results per comparison</w:t>
      </w:r>
    </w:p>
    <w:p w:rsidR="00D044A3" w:rsidRDefault="00327405" w:rsidP="00D044A3">
      <w:r>
        <w:t xml:space="preserve">In the </w:t>
      </w:r>
      <w:r w:rsidRPr="00327405">
        <w:rPr>
          <w:i/>
        </w:rPr>
        <w:t>results per comparison tab</w:t>
      </w:r>
      <w:r>
        <w:t xml:space="preserve">, the results of the power analysis </w:t>
      </w:r>
      <w:r w:rsidR="00C13C1C">
        <w:t>are shown</w:t>
      </w:r>
      <w:r>
        <w:t xml:space="preserve">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rsidR="00327405" w:rsidRDefault="00327405" w:rsidP="00327405">
      <w:pPr>
        <w:spacing w:before="240"/>
      </w:pPr>
      <w:r>
        <w:rPr>
          <w:noProof/>
          <w:lang w:eastAsia="en-GB"/>
        </w:rPr>
        <w:lastRenderedPageBreak/>
        <w:drawing>
          <wp:inline distT="0" distB="0" distL="0" distR="0" wp14:anchorId="4BD3F168" wp14:editId="1CE0F475">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704720"/>
                    </a:xfrm>
                    <a:prstGeom prst="rect">
                      <a:avLst/>
                    </a:prstGeom>
                  </pic:spPr>
                </pic:pic>
              </a:graphicData>
            </a:graphic>
          </wp:inline>
        </w:drawing>
      </w:r>
    </w:p>
    <w:p w:rsidR="00C86DCE" w:rsidRDefault="00D80334" w:rsidP="00C86DCE">
      <w:pPr>
        <w:pStyle w:val="Heading2"/>
      </w:pPr>
      <w:r>
        <w:t>Combined results</w:t>
      </w:r>
    </w:p>
    <w:p w:rsidR="00857477"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 xml:space="preserve">The combined power analysis is based on the minimum or mean power </w:t>
      </w:r>
      <w:r w:rsidR="00857477">
        <w:t>across the primary comparisons.</w:t>
      </w:r>
    </w:p>
    <w:p w:rsidR="00D523D1" w:rsidRDefault="00D523D1" w:rsidP="00D523D1">
      <w:r>
        <w:t>The results per endpoint can be combined by s</w:t>
      </w:r>
      <w:r w:rsidRPr="00D523D1">
        <w:t>tandardiz</w:t>
      </w:r>
      <w:r>
        <w:t>ing</w:t>
      </w:r>
      <w:r w:rsidR="008E4477">
        <w:t xml:space="preserve"> differences by scaling to a</w:t>
      </w:r>
      <w:r w:rsidRPr="00D523D1">
        <w:t xml:space="preserve"> no-concern yardstick represent</w:t>
      </w:r>
      <w:r w:rsidR="008E4477">
        <w:t>ing the</w:t>
      </w:r>
      <w:r w:rsidRPr="00D523D1">
        <w:t xml:space="preserve"> minimum limit of potential biological relevance, i.e. the Limit of Concern (LoC)</w:t>
      </w:r>
      <w:r>
        <w:t xml:space="preserve">. This yields the </w:t>
      </w:r>
      <w:r w:rsidR="00D90A01">
        <w:t xml:space="preserve">Concern </w:t>
      </w:r>
      <w:r>
        <w:t>Quotient</w:t>
      </w:r>
      <w:r w:rsidR="00D90A01">
        <w:t xml:space="preserve"> (</w:t>
      </w:r>
      <w:r>
        <w:t>CQ</w:t>
      </w:r>
      <w:r w:rsidR="00D90A01">
        <w:t xml:space="preserve">, </w:t>
      </w:r>
      <w:r>
        <w:t xml:space="preserve">which </w:t>
      </w:r>
      <w:r w:rsidR="00D90A01">
        <w:t xml:space="preserve">equals </w:t>
      </w:r>
      <w:r>
        <w:t xml:space="preserve">0 in case of no difference, and </w:t>
      </w:r>
      <w:r w:rsidR="00D90A01">
        <w:t>1 at the Limit of Concern).</w:t>
      </w:r>
      <w:r>
        <w:t xml:space="preserve"> </w:t>
      </w:r>
    </w:p>
    <w:p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rsidR="001E2575" w:rsidRDefault="00463B3A" w:rsidP="001E2575">
      <w:pPr>
        <w:spacing w:before="240"/>
      </w:pPr>
      <w:r>
        <w:rPr>
          <w:noProof/>
          <w:lang w:eastAsia="en-GB"/>
        </w:rPr>
        <w:lastRenderedPageBreak/>
        <w:drawing>
          <wp:inline distT="0" distB="0" distL="0" distR="0" wp14:anchorId="35B052BD" wp14:editId="67FE0A93">
            <wp:extent cx="5760720" cy="355466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54669"/>
                    </a:xfrm>
                    <a:prstGeom prst="rect">
                      <a:avLst/>
                    </a:prstGeom>
                  </pic:spPr>
                </pic:pic>
              </a:graphicData>
            </a:graphic>
          </wp:inline>
        </w:drawing>
      </w:r>
    </w:p>
    <w:p w:rsidR="00234EE4" w:rsidRDefault="00234EE4" w:rsidP="00CF0D51">
      <w:pPr>
        <w:pStyle w:val="Heading1"/>
        <w:numPr>
          <w:ilvl w:val="0"/>
          <w:numId w:val="0"/>
        </w:numPr>
        <w:ind w:left="432" w:hanging="432"/>
      </w:pPr>
      <w:r>
        <w:t>References</w:t>
      </w:r>
    </w:p>
    <w:p w:rsidR="0043677D" w:rsidRPr="003A6C13" w:rsidRDefault="0043677D" w:rsidP="0052096A">
      <w:pPr>
        <w:spacing w:after="120" w:line="264" w:lineRule="auto"/>
        <w:ind w:left="567" w:hanging="567"/>
        <w:jc w:val="left"/>
      </w:pPr>
      <w:proofErr w:type="spellStart"/>
      <w:r w:rsidRPr="0043677D">
        <w:t>Arpaia</w:t>
      </w:r>
      <w:proofErr w:type="spellEnd"/>
      <w:r w:rsidRPr="0043677D">
        <w:t xml:space="preserve"> S, </w:t>
      </w:r>
      <w:proofErr w:type="spellStart"/>
      <w:r w:rsidRPr="0043677D">
        <w:t>Messéan</w:t>
      </w:r>
      <w:proofErr w:type="spellEnd"/>
      <w:r w:rsidRPr="0043677D">
        <w:t xml:space="preserve"> A, Birch NA, </w:t>
      </w:r>
      <w:proofErr w:type="spellStart"/>
      <w:r w:rsidRPr="0043677D">
        <w:t>Hokannen</w:t>
      </w:r>
      <w:proofErr w:type="spellEnd"/>
      <w:r w:rsidRPr="0043677D">
        <w:t xml:space="preserve"> H, </w:t>
      </w:r>
      <w:proofErr w:type="spellStart"/>
      <w:r w:rsidRPr="0043677D">
        <w:t>Härtel</w:t>
      </w:r>
      <w:proofErr w:type="spellEnd"/>
      <w:r w:rsidRPr="0043677D">
        <w:t xml:space="preserve"> S, van Loon J, </w:t>
      </w:r>
      <w:proofErr w:type="spellStart"/>
      <w:r w:rsidRPr="0043677D">
        <w:t>Lovei</w:t>
      </w:r>
      <w:proofErr w:type="spellEnd"/>
      <w:r w:rsidRPr="0043677D">
        <w:t xml:space="preserve"> G, Park J, </w:t>
      </w:r>
      <w:proofErr w:type="spellStart"/>
      <w:r w:rsidRPr="0043677D">
        <w:t>Spreafico</w:t>
      </w:r>
      <w:proofErr w:type="spellEnd"/>
      <w:r w:rsidRPr="0043677D">
        <w:t xml:space="preserve"> H, Squire GR, </w:t>
      </w:r>
      <w:proofErr w:type="spellStart"/>
      <w:r w:rsidRPr="0043677D">
        <w:t>Steffan-Dewenter</w:t>
      </w:r>
      <w:proofErr w:type="spellEnd"/>
      <w:r w:rsidRPr="0043677D">
        <w:t xml:space="preserve"> I, </w:t>
      </w:r>
      <w:proofErr w:type="spellStart"/>
      <w:r w:rsidRPr="0043677D">
        <w:t>Tebbe</w:t>
      </w:r>
      <w:proofErr w:type="spellEnd"/>
      <w:r w:rsidRPr="0043677D">
        <w:t xml:space="preserve"> C, van der Voet H (2014). Assessing and monitoring impacts of genetically modified plants on agro-ecosystems: the approach of AMIGA. </w:t>
      </w:r>
      <w:proofErr w:type="spellStart"/>
      <w:r w:rsidRPr="003A6C13">
        <w:t>Entomologia</w:t>
      </w:r>
      <w:proofErr w:type="spellEnd"/>
      <w:r w:rsidRPr="003A6C13">
        <w:t>, 2: 154, 79-86.</w:t>
      </w:r>
    </w:p>
    <w:p w:rsidR="00234EE4" w:rsidRPr="00234EE4" w:rsidRDefault="00234EE4" w:rsidP="0052096A">
      <w:pPr>
        <w:spacing w:after="120" w:line="264" w:lineRule="auto"/>
        <w:ind w:left="567" w:hanging="567"/>
        <w:jc w:val="left"/>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rsidR="00234EE4" w:rsidRPr="0043677D" w:rsidRDefault="00234EE4" w:rsidP="0052096A">
      <w:pPr>
        <w:spacing w:after="120" w:line="264" w:lineRule="auto"/>
        <w:ind w:left="567" w:hanging="567"/>
        <w:jc w:val="left"/>
        <w:rPr>
          <w:lang w:val="nl-NL"/>
        </w:rPr>
      </w:pPr>
      <w:r w:rsidRPr="00BD6C57">
        <w:rPr>
          <w:lang w:val="nl-NL"/>
        </w:rPr>
        <w:t xml:space="preserve">Goedhart PW, </w:t>
      </w:r>
      <w:r w:rsidR="0043677D">
        <w:rPr>
          <w:lang w:val="nl-NL"/>
        </w:rPr>
        <w:t>v</w:t>
      </w:r>
      <w:r w:rsidRPr="00BD6C57">
        <w:rPr>
          <w:lang w:val="nl-NL"/>
        </w:rPr>
        <w:t xml:space="preserve">an der Voet H, Baldacchino F &amp; </w:t>
      </w:r>
      <w:proofErr w:type="spellStart"/>
      <w:r w:rsidRPr="00BD6C57">
        <w:rPr>
          <w:lang w:val="nl-NL"/>
        </w:rPr>
        <w:t>Arpaia</w:t>
      </w:r>
      <w:proofErr w:type="spellEnd"/>
      <w:r w:rsidRPr="00BD6C57">
        <w:rPr>
          <w:lang w:val="nl-NL"/>
        </w:rPr>
        <w:t xml:space="preserve"> S (2013). </w:t>
      </w:r>
      <w:r>
        <w:t xml:space="preserve">Environmental Risk Assessment of Genetically Modified Organisms: Overview of field studies, examples of datasets, statistical models and a simulation tool. </w:t>
      </w:r>
      <w:r w:rsidRPr="0043677D">
        <w:rPr>
          <w:lang w:val="nl-NL"/>
        </w:rPr>
        <w:t>Deliverable 9.1, AMIGA project,</w:t>
      </w:r>
      <w:r w:rsidR="0052096A" w:rsidRPr="0043677D">
        <w:rPr>
          <w:lang w:val="nl-NL"/>
        </w:rPr>
        <w:t xml:space="preserve"> </w:t>
      </w:r>
      <w:hyperlink r:id="rId26" w:history="1">
        <w:r w:rsidR="0052096A" w:rsidRPr="0043677D">
          <w:rPr>
            <w:rStyle w:val="Hyperlink"/>
            <w:lang w:val="nl-NL"/>
          </w:rPr>
          <w:t>http://www.amigaproject.eu/?attachment_id=1801</w:t>
        </w:r>
      </w:hyperlink>
      <w:r w:rsidR="0052096A" w:rsidRPr="0043677D">
        <w:rPr>
          <w:lang w:val="nl-NL"/>
        </w:rPr>
        <w:t>.</w:t>
      </w:r>
    </w:p>
    <w:p w:rsidR="00005806" w:rsidRPr="009C6B4D" w:rsidRDefault="00005806" w:rsidP="0052096A">
      <w:pPr>
        <w:spacing w:after="120" w:line="264" w:lineRule="auto"/>
        <w:ind w:left="567" w:hanging="567"/>
        <w:jc w:val="left"/>
        <w:rPr>
          <w:rFonts w:ascii="Times New Roman" w:hAnsi="Times New Roman"/>
        </w:rPr>
      </w:pPr>
      <w:r w:rsidRPr="0043677D">
        <w:rPr>
          <w:lang w:val="nl-NL"/>
        </w:rPr>
        <w:t xml:space="preserve">Goedhart PW, </w:t>
      </w:r>
      <w:r w:rsidR="0043677D">
        <w:rPr>
          <w:lang w:val="nl-NL"/>
        </w:rPr>
        <w:t>v</w:t>
      </w:r>
      <w:r w:rsidRPr="0043677D">
        <w:rPr>
          <w:lang w:val="nl-NL"/>
        </w:rPr>
        <w:t xml:space="preserve">an der Voet H, Baldacchino F &amp; </w:t>
      </w:r>
      <w:proofErr w:type="spellStart"/>
      <w:r w:rsidRPr="0043677D">
        <w:rPr>
          <w:lang w:val="nl-NL"/>
        </w:rPr>
        <w:t>Arpaia</w:t>
      </w:r>
      <w:proofErr w:type="spellEnd"/>
      <w:r w:rsidRPr="0043677D">
        <w:rPr>
          <w:lang w:val="nl-NL"/>
        </w:rPr>
        <w:t xml:space="preserve">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rsidR="00234EE4" w:rsidRPr="00B05D41" w:rsidRDefault="00234EE4" w:rsidP="0052096A">
      <w:pPr>
        <w:spacing w:after="120" w:line="264" w:lineRule="auto"/>
        <w:ind w:left="567" w:hanging="567"/>
        <w:jc w:val="left"/>
        <w:rPr>
          <w:lang w:val="nl-NL"/>
        </w:rPr>
      </w:pPr>
      <w:r w:rsidRPr="00025238">
        <w:t xml:space="preserve">Lyles RH, Lin H-M &amp; Williamson JM (2007). A practical approach to computing power for generalized linear models with nominal, count, or ordinal responses. </w:t>
      </w:r>
      <w:proofErr w:type="spellStart"/>
      <w:r w:rsidRPr="00B05D41">
        <w:rPr>
          <w:lang w:val="nl-NL"/>
        </w:rPr>
        <w:t>Statistics</w:t>
      </w:r>
      <w:proofErr w:type="spellEnd"/>
      <w:r w:rsidRPr="00B05D41">
        <w:rPr>
          <w:lang w:val="nl-NL"/>
        </w:rPr>
        <w:t xml:space="preserve"> In </w:t>
      </w:r>
      <w:proofErr w:type="spellStart"/>
      <w:r w:rsidRPr="00B05D41">
        <w:rPr>
          <w:lang w:val="nl-NL"/>
        </w:rPr>
        <w:t>Medicine</w:t>
      </w:r>
      <w:proofErr w:type="spellEnd"/>
      <w:r w:rsidRPr="00B05D41">
        <w:rPr>
          <w:lang w:val="nl-NL"/>
        </w:rPr>
        <w:t>, 26(7): 1632-1648.</w:t>
      </w:r>
    </w:p>
    <w:p w:rsidR="00234EE4" w:rsidRDefault="00234EE4" w:rsidP="0052096A">
      <w:pPr>
        <w:spacing w:after="120" w:line="264" w:lineRule="auto"/>
        <w:ind w:left="567" w:hanging="567"/>
        <w:jc w:val="left"/>
      </w:pPr>
      <w:r w:rsidRPr="00B05D41">
        <w:rPr>
          <w:lang w:val="nl-NL"/>
        </w:rPr>
        <w:t xml:space="preserve">Perry JN, ter Braak CJF, Dixon PM, </w:t>
      </w:r>
      <w:proofErr w:type="spellStart"/>
      <w:r w:rsidRPr="00B05D41">
        <w:rPr>
          <w:lang w:val="nl-NL"/>
        </w:rPr>
        <w:t>Duan</w:t>
      </w:r>
      <w:proofErr w:type="spellEnd"/>
      <w:r w:rsidRPr="00B05D41">
        <w:rPr>
          <w:lang w:val="nl-NL"/>
        </w:rPr>
        <w:t xml:space="preserve"> JJ, </w:t>
      </w:r>
      <w:proofErr w:type="spellStart"/>
      <w:r w:rsidRPr="00B05D41">
        <w:rPr>
          <w:lang w:val="nl-NL"/>
        </w:rPr>
        <w:t>Hails</w:t>
      </w:r>
      <w:proofErr w:type="spellEnd"/>
      <w:r w:rsidRPr="00B05D41">
        <w:rPr>
          <w:lang w:val="nl-NL"/>
        </w:rPr>
        <w:t xml:space="preserve"> RS, </w:t>
      </w:r>
      <w:proofErr w:type="spellStart"/>
      <w:r w:rsidRPr="00B05D41">
        <w:rPr>
          <w:lang w:val="nl-NL"/>
        </w:rPr>
        <w:t>Huesken</w:t>
      </w:r>
      <w:proofErr w:type="spellEnd"/>
      <w:r w:rsidRPr="00B05D41">
        <w:rPr>
          <w:lang w:val="nl-NL"/>
        </w:rPr>
        <w:t xml:space="preserve"> A, </w:t>
      </w:r>
      <w:proofErr w:type="spellStart"/>
      <w:r w:rsidRPr="00B05D41">
        <w:rPr>
          <w:lang w:val="nl-NL"/>
        </w:rPr>
        <w:t>Lavielle</w:t>
      </w:r>
      <w:proofErr w:type="spellEnd"/>
      <w:r w:rsidRPr="00B05D41">
        <w:rPr>
          <w:lang w:val="nl-NL"/>
        </w:rPr>
        <w:t xml:space="preserve"> M, </w:t>
      </w:r>
      <w:proofErr w:type="spellStart"/>
      <w:r w:rsidRPr="00B05D41">
        <w:rPr>
          <w:lang w:val="nl-NL"/>
        </w:rPr>
        <w:t>Marvier</w:t>
      </w:r>
      <w:proofErr w:type="spellEnd"/>
      <w:r w:rsidRPr="00B05D41">
        <w:rPr>
          <w:lang w:val="nl-NL"/>
        </w:rPr>
        <w:t xml:space="preserve"> M, </w:t>
      </w:r>
      <w:proofErr w:type="spellStart"/>
      <w:r w:rsidRPr="00B05D41">
        <w:rPr>
          <w:lang w:val="nl-NL"/>
        </w:rPr>
        <w:t>Scardi</w:t>
      </w:r>
      <w:proofErr w:type="spellEnd"/>
      <w:r w:rsidRPr="00B05D41">
        <w:rPr>
          <w:lang w:val="nl-NL"/>
        </w:rPr>
        <w:t xml:space="preserve"> M, Schmidt K, </w:t>
      </w:r>
      <w:proofErr w:type="spellStart"/>
      <w:r w:rsidRPr="00B05D41">
        <w:rPr>
          <w:lang w:val="nl-NL"/>
        </w:rPr>
        <w:t>Tothmeresz</w:t>
      </w:r>
      <w:proofErr w:type="spellEnd"/>
      <w:r w:rsidRPr="00B05D41">
        <w:rPr>
          <w:lang w:val="nl-NL"/>
        </w:rPr>
        <w:t xml:space="preserve"> B, </w:t>
      </w:r>
      <w:proofErr w:type="spellStart"/>
      <w:r w:rsidRPr="00B05D41">
        <w:rPr>
          <w:lang w:val="nl-NL"/>
        </w:rPr>
        <w:t>Schaarschmidt</w:t>
      </w:r>
      <w:proofErr w:type="spellEnd"/>
      <w:r w:rsidRPr="00B05D41">
        <w:rPr>
          <w:lang w:val="nl-NL"/>
        </w:rPr>
        <w:t xml:space="preserve">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rsidR="00A07AF6" w:rsidRPr="00A07AF6" w:rsidRDefault="00A07AF6" w:rsidP="00A07AF6">
      <w:pPr>
        <w:spacing w:after="120" w:line="264" w:lineRule="auto"/>
        <w:ind w:left="567" w:hanging="567"/>
        <w:jc w:val="left"/>
      </w:pPr>
      <w:proofErr w:type="spellStart"/>
      <w:r>
        <w:lastRenderedPageBreak/>
        <w:t>Schuirmann</w:t>
      </w:r>
      <w:proofErr w:type="spellEnd"/>
      <w:r>
        <w:t xml:space="preserve">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p w:rsidR="00A07AF6" w:rsidRDefault="0043677D" w:rsidP="0052096A">
      <w:pPr>
        <w:spacing w:after="120" w:line="264" w:lineRule="auto"/>
        <w:ind w:left="567" w:hanging="567"/>
        <w:jc w:val="left"/>
      </w:pPr>
      <w:r w:rsidRPr="003A6C13">
        <w:t>v</w:t>
      </w:r>
      <w:r w:rsidR="00A07AF6" w:rsidRPr="003A6C13">
        <w:t xml:space="preserve">an der Voet H &amp; Goedhart PW (2015). </w:t>
      </w:r>
      <w:r w:rsidR="00A07AF6" w:rsidRPr="00A07AF6">
        <w:t>Environmental Risk Assessment of Genetically Modified Organisms: Statistical aspects of a protocol for single</w:t>
      </w:r>
      <w:r w:rsidR="00A07AF6">
        <w:t xml:space="preserve"> </w:t>
      </w:r>
      <w:r w:rsidR="00A07AF6" w:rsidRPr="00A07AF6">
        <w:t xml:space="preserve">environment GMO field studies. Deliverable 9.2a, AMIGA project, </w:t>
      </w:r>
      <w:hyperlink r:id="rId27" w:history="1">
        <w:r w:rsidR="00A07AF6" w:rsidRPr="001B2F84">
          <w:rPr>
            <w:rStyle w:val="Hyperlink"/>
          </w:rPr>
          <w:t>http://www.amigaproject.eu/?attachment_id=2117</w:t>
        </w:r>
      </w:hyperlink>
      <w:r w:rsidR="00A07AF6">
        <w:t>.</w:t>
      </w:r>
    </w:p>
    <w:p w:rsidR="00710562" w:rsidRPr="00710562" w:rsidRDefault="0043677D" w:rsidP="0052096A">
      <w:pPr>
        <w:spacing w:after="120" w:line="264" w:lineRule="auto"/>
        <w:ind w:left="567" w:hanging="567"/>
        <w:jc w:val="left"/>
      </w:pPr>
      <w:r>
        <w:rPr>
          <w:lang w:val="nl-NL"/>
        </w:rPr>
        <w:t>v</w:t>
      </w:r>
      <w:r w:rsidR="00710562" w:rsidRPr="00A07AF6">
        <w:rPr>
          <w:lang w:val="nl-NL"/>
        </w:rPr>
        <w:t xml:space="preserve">an der Voet H &amp; Goedhart PW (2015). </w:t>
      </w:r>
      <w:r w:rsidR="00710562" w:rsidRPr="00710562">
        <w:t xml:space="preserve">The power of statistical tests using field trial count data of </w:t>
      </w:r>
      <w:proofErr w:type="spellStart"/>
      <w:r w:rsidR="00710562" w:rsidRPr="00710562">
        <w:t>nontarget</w:t>
      </w:r>
      <w:proofErr w:type="spellEnd"/>
      <w:r w:rsidR="00710562" w:rsidRPr="00710562">
        <w:t xml:space="preserve"> organisms in environmental risk assessment of genetically modified plants. </w:t>
      </w:r>
      <w:r w:rsidR="00710562">
        <w:t>Agricultural and Forest Ent</w:t>
      </w:r>
      <w:r w:rsidR="0052096A">
        <w:t>o</w:t>
      </w:r>
      <w:r w:rsidR="00710562">
        <w:t>mology, 17: 164-172.</w:t>
      </w:r>
    </w:p>
    <w:sectPr w:rsidR="00710562" w:rsidRPr="00710562" w:rsidSect="00AE2A1D">
      <w:headerReference w:type="default" r:id="rId28"/>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177" w:rsidRDefault="008F3177" w:rsidP="00722E05">
      <w:pPr>
        <w:spacing w:after="0"/>
      </w:pPr>
      <w:r>
        <w:separator/>
      </w:r>
    </w:p>
  </w:endnote>
  <w:endnote w:type="continuationSeparator" w:id="0">
    <w:p w:rsidR="008F3177" w:rsidRDefault="008F3177"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33586C3C" wp14:editId="623D0BB1">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 xml:space="preserve">Biometris, </w:t>
    </w:r>
    <w:proofErr w:type="spellStart"/>
    <w:r w:rsidRPr="00B155D7">
      <w:rPr>
        <w:rStyle w:val="IntenseReference"/>
        <w:b w:val="0"/>
        <w:sz w:val="22"/>
        <w:u w:val="none"/>
      </w:rPr>
      <w:t>Wageningen</w:t>
    </w:r>
    <w:proofErr w:type="spellEnd"/>
    <w:r w:rsidRPr="00B155D7">
      <w:rPr>
        <w:rStyle w:val="IntenseReference"/>
        <w:b w:val="0"/>
        <w:sz w:val="22"/>
        <w:u w:val="none"/>
      </w:rPr>
      <w:t xml:space="preserve">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74529B" w:rsidRDefault="00D80334" w:rsidP="0074529B">
    <w:pPr>
      <w:pBdr>
        <w:top w:val="single" w:sz="4" w:space="1" w:color="000000" w:themeColor="text2"/>
      </w:pBdr>
    </w:pPr>
    <w:r w:rsidRPr="001002EC">
      <w:rPr>
        <w:rStyle w:val="IntenseReference"/>
        <w:b w:val="0"/>
        <w:noProof/>
        <w:sz w:val="22"/>
        <w:u w:val="none"/>
        <w:lang w:eastAsia="en-GB"/>
      </w:rPr>
      <w:drawing>
        <wp:anchor distT="0" distB="0" distL="114300" distR="114300" simplePos="0" relativeHeight="251661312" behindDoc="0" locked="0" layoutInCell="1" allowOverlap="1" wp14:anchorId="5AF67398" wp14:editId="3BBD7672">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 xml:space="preserve">Biometris, </w:t>
    </w:r>
    <w:proofErr w:type="spellStart"/>
    <w:r w:rsidRPr="001002EC">
      <w:rPr>
        <w:rStyle w:val="IntenseReference"/>
        <w:b w:val="0"/>
        <w:sz w:val="22"/>
        <w:u w:val="none"/>
      </w:rPr>
      <w:t>Wageningen</w:t>
    </w:r>
    <w:proofErr w:type="spellEnd"/>
    <w:r w:rsidRPr="001002EC">
      <w:rPr>
        <w:rStyle w:val="IntenseReference"/>
        <w:b w:val="0"/>
        <w:sz w:val="22"/>
        <w:u w:val="none"/>
      </w:rPr>
      <w:t xml:space="preserve">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177" w:rsidRDefault="008F3177" w:rsidP="00722E05">
      <w:pPr>
        <w:spacing w:after="0"/>
      </w:pPr>
      <w:r>
        <w:separator/>
      </w:r>
    </w:p>
  </w:footnote>
  <w:footnote w:type="continuationSeparator" w:id="0">
    <w:p w:rsidR="008F3177" w:rsidRDefault="008F3177" w:rsidP="00722E05">
      <w:pPr>
        <w:spacing w:after="0"/>
      </w:pPr>
      <w:r>
        <w:continuationSeparator/>
      </w:r>
    </w:p>
  </w:footnote>
  <w:footnote w:id="1">
    <w:p w:rsidR="00C13C1C" w:rsidRPr="00C13C1C" w:rsidRDefault="00C13C1C">
      <w:pPr>
        <w:pStyle w:val="FootnoteText"/>
        <w:rPr>
          <w:lang w:val="nl-NL"/>
        </w:rPr>
      </w:pPr>
      <w:r>
        <w:rPr>
          <w:rStyle w:val="FootnoteReference"/>
        </w:rPr>
        <w:footnoteRef/>
      </w:r>
      <w:r w:rsidRPr="00C13C1C">
        <w:rPr>
          <w:lang w:val="nl-NL"/>
        </w:rPr>
        <w:t xml:space="preserve"> </w:t>
      </w:r>
      <w:proofErr w:type="spellStart"/>
      <w:r>
        <w:rPr>
          <w:lang w:val="nl-NL"/>
        </w:rPr>
        <w:t>Recommendations</w:t>
      </w:r>
      <w:proofErr w:type="spellEnd"/>
      <w:r>
        <w:rPr>
          <w:lang w:val="nl-NL"/>
        </w:rPr>
        <w:t xml:space="preserve"> </w:t>
      </w:r>
      <w:proofErr w:type="spellStart"/>
      <w:r w:rsidRPr="00C13C1C">
        <w:rPr>
          <w:lang w:val="nl-NL"/>
        </w:rPr>
        <w:t>according</w:t>
      </w:r>
      <w:proofErr w:type="spellEnd"/>
      <w:r w:rsidRPr="00C13C1C">
        <w:rPr>
          <w:lang w:val="nl-NL"/>
        </w:rPr>
        <w:t xml:space="preserve"> to AMIGA protocol, </w:t>
      </w:r>
      <w:proofErr w:type="spellStart"/>
      <w:r w:rsidRPr="00C13C1C">
        <w:rPr>
          <w:lang w:val="nl-NL"/>
        </w:rPr>
        <w:t>see</w:t>
      </w:r>
      <w:proofErr w:type="spellEnd"/>
      <w:r w:rsidRPr="00C13C1C">
        <w:rPr>
          <w:lang w:val="nl-NL"/>
        </w:rPr>
        <w:t xml:space="preserve"> van der Voet &amp; Goedhart (201</w:t>
      </w:r>
      <w:r w:rsidR="00187EA2">
        <w:rPr>
          <w:lang w:val="nl-NL"/>
        </w:rPr>
        <w:t>4</w:t>
      </w:r>
      <w:r w:rsidRPr="00C13C1C">
        <w:rPr>
          <w:lang w:val="nl-N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9</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13</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0"/>
  </w:num>
  <w:num w:numId="12">
    <w:abstractNumId w:val="5"/>
  </w:num>
  <w:num w:numId="13">
    <w:abstractNumId w:val="1"/>
  </w:num>
  <w:num w:numId="14">
    <w:abstractNumId w:val="4"/>
  </w:num>
  <w:num w:numId="15">
    <w:abstractNumId w:val="3"/>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2"/>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AD6"/>
    <w:rsid w:val="00005806"/>
    <w:rsid w:val="000225A5"/>
    <w:rsid w:val="00022BD7"/>
    <w:rsid w:val="00035A83"/>
    <w:rsid w:val="00037391"/>
    <w:rsid w:val="00045739"/>
    <w:rsid w:val="00047861"/>
    <w:rsid w:val="000716E2"/>
    <w:rsid w:val="000717DE"/>
    <w:rsid w:val="00072D01"/>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54F2D"/>
    <w:rsid w:val="00157D5B"/>
    <w:rsid w:val="00172CE6"/>
    <w:rsid w:val="00177770"/>
    <w:rsid w:val="00187DB4"/>
    <w:rsid w:val="00187EA2"/>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1583"/>
    <w:rsid w:val="00277339"/>
    <w:rsid w:val="002A5813"/>
    <w:rsid w:val="002B07C9"/>
    <w:rsid w:val="002C2410"/>
    <w:rsid w:val="002D7009"/>
    <w:rsid w:val="002E3FDC"/>
    <w:rsid w:val="002E6D2A"/>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A6C13"/>
    <w:rsid w:val="003B1EB0"/>
    <w:rsid w:val="003F3C07"/>
    <w:rsid w:val="00406102"/>
    <w:rsid w:val="00407A76"/>
    <w:rsid w:val="00413275"/>
    <w:rsid w:val="00422153"/>
    <w:rsid w:val="00423848"/>
    <w:rsid w:val="0043332F"/>
    <w:rsid w:val="0043677D"/>
    <w:rsid w:val="00444718"/>
    <w:rsid w:val="00444E1B"/>
    <w:rsid w:val="00463B3A"/>
    <w:rsid w:val="0047461C"/>
    <w:rsid w:val="00475EF5"/>
    <w:rsid w:val="004913C2"/>
    <w:rsid w:val="004A285E"/>
    <w:rsid w:val="004A4A5E"/>
    <w:rsid w:val="004C7343"/>
    <w:rsid w:val="004D5273"/>
    <w:rsid w:val="004E2007"/>
    <w:rsid w:val="004F12D3"/>
    <w:rsid w:val="0050777C"/>
    <w:rsid w:val="005129DA"/>
    <w:rsid w:val="0052096A"/>
    <w:rsid w:val="00520A0E"/>
    <w:rsid w:val="00523A50"/>
    <w:rsid w:val="00524EF3"/>
    <w:rsid w:val="00531942"/>
    <w:rsid w:val="00533165"/>
    <w:rsid w:val="00535289"/>
    <w:rsid w:val="00543B05"/>
    <w:rsid w:val="0054402C"/>
    <w:rsid w:val="005444D2"/>
    <w:rsid w:val="00545273"/>
    <w:rsid w:val="0054639D"/>
    <w:rsid w:val="005B098D"/>
    <w:rsid w:val="005B47D5"/>
    <w:rsid w:val="005C069E"/>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1ACB"/>
    <w:rsid w:val="00722E05"/>
    <w:rsid w:val="0074529B"/>
    <w:rsid w:val="00746C0D"/>
    <w:rsid w:val="007714FE"/>
    <w:rsid w:val="00773F1D"/>
    <w:rsid w:val="0077771D"/>
    <w:rsid w:val="00785CD1"/>
    <w:rsid w:val="007A1805"/>
    <w:rsid w:val="007A4B62"/>
    <w:rsid w:val="007B734F"/>
    <w:rsid w:val="007C4BD9"/>
    <w:rsid w:val="007C7E4C"/>
    <w:rsid w:val="007F0324"/>
    <w:rsid w:val="007F03CC"/>
    <w:rsid w:val="007F75FC"/>
    <w:rsid w:val="00821923"/>
    <w:rsid w:val="008360FC"/>
    <w:rsid w:val="00853BD0"/>
    <w:rsid w:val="008546DE"/>
    <w:rsid w:val="00856D0F"/>
    <w:rsid w:val="00857477"/>
    <w:rsid w:val="00861072"/>
    <w:rsid w:val="008779D0"/>
    <w:rsid w:val="0088199B"/>
    <w:rsid w:val="00884449"/>
    <w:rsid w:val="008A1708"/>
    <w:rsid w:val="008A1C43"/>
    <w:rsid w:val="008C130B"/>
    <w:rsid w:val="008C43F1"/>
    <w:rsid w:val="008D447C"/>
    <w:rsid w:val="008E4477"/>
    <w:rsid w:val="008E733F"/>
    <w:rsid w:val="008F109E"/>
    <w:rsid w:val="008F3177"/>
    <w:rsid w:val="008F6B77"/>
    <w:rsid w:val="009003EA"/>
    <w:rsid w:val="0092754C"/>
    <w:rsid w:val="00941D85"/>
    <w:rsid w:val="00945571"/>
    <w:rsid w:val="00947DB1"/>
    <w:rsid w:val="00953F03"/>
    <w:rsid w:val="00986B06"/>
    <w:rsid w:val="009A1D67"/>
    <w:rsid w:val="009A6020"/>
    <w:rsid w:val="009E1DF7"/>
    <w:rsid w:val="009F64B9"/>
    <w:rsid w:val="00A053B2"/>
    <w:rsid w:val="00A078C8"/>
    <w:rsid w:val="00A07AF6"/>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E2A1D"/>
    <w:rsid w:val="00AE3692"/>
    <w:rsid w:val="00AF37C4"/>
    <w:rsid w:val="00B01EFB"/>
    <w:rsid w:val="00B05D41"/>
    <w:rsid w:val="00B072BC"/>
    <w:rsid w:val="00B155D7"/>
    <w:rsid w:val="00B2309C"/>
    <w:rsid w:val="00B541B0"/>
    <w:rsid w:val="00B6088F"/>
    <w:rsid w:val="00B60C1C"/>
    <w:rsid w:val="00B61E72"/>
    <w:rsid w:val="00B67531"/>
    <w:rsid w:val="00B776FA"/>
    <w:rsid w:val="00B85EE8"/>
    <w:rsid w:val="00BD7C38"/>
    <w:rsid w:val="00C05D69"/>
    <w:rsid w:val="00C10AB3"/>
    <w:rsid w:val="00C13C1C"/>
    <w:rsid w:val="00C31B2C"/>
    <w:rsid w:val="00C36383"/>
    <w:rsid w:val="00C62BDA"/>
    <w:rsid w:val="00C773C4"/>
    <w:rsid w:val="00C84505"/>
    <w:rsid w:val="00C86DCE"/>
    <w:rsid w:val="00CB486D"/>
    <w:rsid w:val="00CC0C32"/>
    <w:rsid w:val="00CD296F"/>
    <w:rsid w:val="00CD6AD6"/>
    <w:rsid w:val="00CF0D51"/>
    <w:rsid w:val="00D044A3"/>
    <w:rsid w:val="00D22A0A"/>
    <w:rsid w:val="00D2618E"/>
    <w:rsid w:val="00D34C11"/>
    <w:rsid w:val="00D454A4"/>
    <w:rsid w:val="00D468A2"/>
    <w:rsid w:val="00D523D1"/>
    <w:rsid w:val="00D6424B"/>
    <w:rsid w:val="00D80334"/>
    <w:rsid w:val="00D87FC5"/>
    <w:rsid w:val="00D90A01"/>
    <w:rsid w:val="00D93298"/>
    <w:rsid w:val="00DB5D9C"/>
    <w:rsid w:val="00DC51DA"/>
    <w:rsid w:val="00DE1F5D"/>
    <w:rsid w:val="00DE2707"/>
    <w:rsid w:val="00E149BA"/>
    <w:rsid w:val="00E21F8F"/>
    <w:rsid w:val="00E313D7"/>
    <w:rsid w:val="00E41ACC"/>
    <w:rsid w:val="00E5278C"/>
    <w:rsid w:val="00E56992"/>
    <w:rsid w:val="00E7288D"/>
    <w:rsid w:val="00E83582"/>
    <w:rsid w:val="00E956A7"/>
    <w:rsid w:val="00EA15D9"/>
    <w:rsid w:val="00EA6F2E"/>
    <w:rsid w:val="00EA75E6"/>
    <w:rsid w:val="00EB05E4"/>
    <w:rsid w:val="00ED1876"/>
    <w:rsid w:val="00EE78E1"/>
    <w:rsid w:val="00EF3980"/>
    <w:rsid w:val="00F019C9"/>
    <w:rsid w:val="00F22B8B"/>
    <w:rsid w:val="00F23470"/>
    <w:rsid w:val="00F27B2F"/>
    <w:rsid w:val="00F33000"/>
    <w:rsid w:val="00F37F45"/>
    <w:rsid w:val="00F51E28"/>
    <w:rsid w:val="00F60DFB"/>
    <w:rsid w:val="00F759FE"/>
    <w:rsid w:val="00F87246"/>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476076">
      <w:bodyDiv w:val="1"/>
      <w:marLeft w:val="0"/>
      <w:marRight w:val="0"/>
      <w:marTop w:val="0"/>
      <w:marBottom w:val="0"/>
      <w:divBdr>
        <w:top w:val="none" w:sz="0" w:space="0" w:color="auto"/>
        <w:left w:val="none" w:sz="0" w:space="0" w:color="auto"/>
        <w:bottom w:val="none" w:sz="0" w:space="0" w:color="auto"/>
        <w:right w:val="none" w:sz="0" w:space="0" w:color="auto"/>
      </w:divBdr>
    </w:div>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amigaproject.eu/?attachment_id=180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studio.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www.biometris.nl/"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migaproject.e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amigaproject.eu/?attachment_id=2117"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5.WMF"/></Relationships>
</file>

<file path=word/_rels/foot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B02B1-E63F-4893-995D-90115ECEE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8F38926B.dotm</Template>
  <TotalTime>1306</TotalTime>
  <Pages>1</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18495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220</cp:revision>
  <cp:lastPrinted>2016-04-19T07:13:00Z</cp:lastPrinted>
  <dcterms:created xsi:type="dcterms:W3CDTF">2014-06-30T14:00:00Z</dcterms:created>
  <dcterms:modified xsi:type="dcterms:W3CDTF">2016-04-19T07:13:00Z</dcterms:modified>
</cp:coreProperties>
</file>